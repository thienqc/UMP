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E3E06" w14:textId="77777777" w:rsidR="006A777C" w:rsidRPr="00B05F46" w:rsidRDefault="00F67045" w:rsidP="00DA0922">
      <w:pPr>
        <w:spacing w:after="0"/>
        <w:jc w:val="center"/>
        <w:rPr>
          <w:rFonts w:ascii="Times New Roman" w:hAnsi="Times New Roman" w:cs="Times New Roman"/>
          <w:b/>
          <w:bCs/>
          <w:color w:val="0070C0"/>
          <w:sz w:val="40"/>
          <w:szCs w:val="40"/>
        </w:rPr>
      </w:pPr>
      <w:r w:rsidRPr="00B05F46">
        <w:rPr>
          <w:rFonts w:ascii="Times New Roman" w:hAnsi="Times New Roman" w:cs="Times New Roman"/>
          <w:b/>
          <w:bCs/>
          <w:color w:val="0070C0"/>
          <w:sz w:val="40"/>
          <w:szCs w:val="40"/>
        </w:rPr>
        <w:t>CTG</w:t>
      </w:r>
    </w:p>
    <w:p w14:paraId="28AB1AB9" w14:textId="77777777" w:rsidR="00B05F46" w:rsidRDefault="00B05F46" w:rsidP="00DA0922">
      <w:pPr>
        <w:spacing w:after="0"/>
        <w:rPr>
          <w:rFonts w:ascii="Times New Roman" w:hAnsi="Times New Roman" w:cs="Times New Roman"/>
          <w:b/>
          <w:bCs/>
          <w:sz w:val="26"/>
          <w:szCs w:val="26"/>
          <w:lang w:val="en-US"/>
        </w:rPr>
      </w:pPr>
    </w:p>
    <w:p w14:paraId="0BD1CCA2" w14:textId="2975115F" w:rsidR="008A323E" w:rsidRPr="001910CC" w:rsidRDefault="001910CC" w:rsidP="00DA0922">
      <w:pPr>
        <w:spacing w:after="0"/>
        <w:rPr>
          <w:rFonts w:ascii="Times New Roman" w:hAnsi="Times New Roman" w:cs="Times New Roman"/>
          <w:b/>
          <w:bCs/>
          <w:sz w:val="26"/>
          <w:szCs w:val="26"/>
          <w:lang w:val="en-US"/>
        </w:rPr>
      </w:pPr>
      <w:r w:rsidRPr="001910CC">
        <w:rPr>
          <w:rFonts w:ascii="Times New Roman" w:hAnsi="Times New Roman" w:cs="Times New Roman"/>
          <w:b/>
          <w:bCs/>
          <w:sz w:val="26"/>
          <w:szCs w:val="26"/>
          <w:lang w:val="en-US"/>
        </w:rPr>
        <w:t xml:space="preserve">I. </w:t>
      </w:r>
      <w:r w:rsidR="008A323E" w:rsidRPr="001910CC">
        <w:rPr>
          <w:rFonts w:ascii="Times New Roman" w:hAnsi="Times New Roman" w:cs="Times New Roman"/>
          <w:b/>
          <w:bCs/>
          <w:sz w:val="26"/>
          <w:szCs w:val="26"/>
          <w:lang w:val="en-US"/>
        </w:rPr>
        <w:t>Các bước đọc</w:t>
      </w:r>
    </w:p>
    <w:p w14:paraId="02EE1671" w14:textId="32944361" w:rsidR="00F67045" w:rsidRPr="001910CC" w:rsidRDefault="001910CC" w:rsidP="00DA0922">
      <w:pPr>
        <w:spacing w:after="0"/>
        <w:rPr>
          <w:rFonts w:ascii="Times New Roman" w:hAnsi="Times New Roman" w:cs="Times New Roman"/>
          <w:sz w:val="26"/>
          <w:szCs w:val="26"/>
        </w:rPr>
      </w:pPr>
      <w:r w:rsidRPr="00C67908">
        <w:rPr>
          <w:rFonts w:ascii="Times New Roman" w:hAnsi="Times New Roman" w:cs="Times New Roman"/>
          <w:b/>
          <w:bCs/>
          <w:sz w:val="26"/>
          <w:szCs w:val="26"/>
          <w:lang w:val="en-US"/>
        </w:rPr>
        <w:t xml:space="preserve">1 </w:t>
      </w:r>
      <w:r w:rsidR="008A323E" w:rsidRPr="00C67908">
        <w:rPr>
          <w:rFonts w:ascii="Times New Roman" w:hAnsi="Times New Roman" w:cs="Times New Roman"/>
          <w:b/>
          <w:bCs/>
          <w:sz w:val="26"/>
          <w:szCs w:val="26"/>
          <w:lang w:val="en-US"/>
        </w:rPr>
        <w:t xml:space="preserve">- </w:t>
      </w:r>
      <w:r w:rsidR="00F67045" w:rsidRPr="00C67908">
        <w:rPr>
          <w:rFonts w:ascii="Times New Roman" w:hAnsi="Times New Roman" w:cs="Times New Roman"/>
          <w:b/>
          <w:bCs/>
          <w:sz w:val="26"/>
          <w:szCs w:val="26"/>
        </w:rPr>
        <w:t>Kiểm tra tính pháp lý:</w:t>
      </w:r>
      <w:r w:rsidR="00F67045" w:rsidRPr="001910CC">
        <w:rPr>
          <w:rFonts w:ascii="Times New Roman" w:hAnsi="Times New Roman" w:cs="Times New Roman"/>
          <w:sz w:val="26"/>
          <w:szCs w:val="26"/>
        </w:rPr>
        <w:t xml:space="preserve"> khoảng trắng trước và sau, ngày giờ pre-set test, tốc độ ghi, thông tin sản phụ: tên, tuổi, số nhập viện.</w:t>
      </w:r>
    </w:p>
    <w:p w14:paraId="02DFB19D" w14:textId="29AEEFD1" w:rsidR="00F67045" w:rsidRPr="00C67908" w:rsidRDefault="001910CC" w:rsidP="00DA0922">
      <w:pPr>
        <w:spacing w:after="0"/>
        <w:rPr>
          <w:rFonts w:ascii="Times New Roman" w:hAnsi="Times New Roman" w:cs="Times New Roman"/>
          <w:b/>
          <w:bCs/>
          <w:sz w:val="26"/>
          <w:szCs w:val="26"/>
        </w:rPr>
      </w:pPr>
      <w:r w:rsidRPr="00C67908">
        <w:rPr>
          <w:rFonts w:ascii="Times New Roman" w:hAnsi="Times New Roman" w:cs="Times New Roman"/>
          <w:b/>
          <w:bCs/>
          <w:sz w:val="26"/>
          <w:szCs w:val="26"/>
          <w:lang w:val="en-US"/>
        </w:rPr>
        <w:t xml:space="preserve">2 </w:t>
      </w:r>
      <w:r w:rsidR="00F67045" w:rsidRPr="00C67908">
        <w:rPr>
          <w:rFonts w:ascii="Times New Roman" w:hAnsi="Times New Roman" w:cs="Times New Roman"/>
          <w:b/>
          <w:bCs/>
          <w:sz w:val="26"/>
          <w:szCs w:val="26"/>
        </w:rPr>
        <w:t>- Đọc cơn co tử cung:</w:t>
      </w:r>
    </w:p>
    <w:p w14:paraId="5AAD8F3B"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Tần số cơn co</w:t>
      </w:r>
    </w:p>
    <w:p w14:paraId="4F5CA7F0"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xml:space="preserve">+ Tương quan co – nghỉ </w:t>
      </w:r>
    </w:p>
    <w:p w14:paraId="30A38EC3"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Trương lực căn bản</w:t>
      </w:r>
    </w:p>
    <w:p w14:paraId="0DA889E3"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Cường độ cơn co</w:t>
      </w:r>
    </w:p>
    <w:p w14:paraId="15BE820A"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Biên độ cơn co</w:t>
      </w:r>
    </w:p>
    <w:p w14:paraId="488F726E" w14:textId="5C1AECAB" w:rsidR="00F67045" w:rsidRPr="00C67908" w:rsidRDefault="00B15567" w:rsidP="00DA0922">
      <w:pPr>
        <w:spacing w:after="0"/>
        <w:rPr>
          <w:rFonts w:ascii="Times New Roman" w:hAnsi="Times New Roman" w:cs="Times New Roman"/>
          <w:b/>
          <w:bCs/>
          <w:sz w:val="26"/>
          <w:szCs w:val="26"/>
        </w:rPr>
      </w:pPr>
      <w:r w:rsidRPr="00C67908">
        <w:rPr>
          <w:rFonts w:ascii="Times New Roman" w:hAnsi="Times New Roman" w:cs="Times New Roman"/>
          <w:b/>
          <w:bCs/>
          <w:sz w:val="26"/>
          <w:szCs w:val="26"/>
          <w:lang w:val="en-US"/>
        </w:rPr>
        <w:t xml:space="preserve">3 </w:t>
      </w:r>
      <w:r w:rsidR="00F67045" w:rsidRPr="00C67908">
        <w:rPr>
          <w:rFonts w:ascii="Times New Roman" w:hAnsi="Times New Roman" w:cs="Times New Roman"/>
          <w:b/>
          <w:bCs/>
          <w:sz w:val="26"/>
          <w:szCs w:val="26"/>
        </w:rPr>
        <w:t>- Đọc phần tim thai:</w:t>
      </w:r>
    </w:p>
    <w:p w14:paraId="4225B3A9"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Baseline</w:t>
      </w:r>
    </w:p>
    <w:p w14:paraId="3B6A4219" w14:textId="12148AB0"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Dao động nội tại</w:t>
      </w:r>
      <w:r w:rsidR="00CD0148" w:rsidRPr="001910CC">
        <w:rPr>
          <w:rFonts w:ascii="Times New Roman" w:hAnsi="Times New Roman" w:cs="Times New Roman"/>
          <w:sz w:val="26"/>
          <w:szCs w:val="26"/>
        </w:rPr>
        <w:t>: không có/tối thiểu/bình thường/tăng</w:t>
      </w:r>
    </w:p>
    <w:p w14:paraId="76767B8A" w14:textId="77777777" w:rsidR="00F67045" w:rsidRPr="001910CC"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Nhịp tăng</w:t>
      </w:r>
    </w:p>
    <w:p w14:paraId="0136646F" w14:textId="14808A16" w:rsidR="00B15567" w:rsidRDefault="00F67045" w:rsidP="00DA0922">
      <w:pPr>
        <w:spacing w:after="0"/>
        <w:rPr>
          <w:rFonts w:ascii="Times New Roman" w:hAnsi="Times New Roman" w:cs="Times New Roman"/>
          <w:sz w:val="26"/>
          <w:szCs w:val="26"/>
        </w:rPr>
      </w:pPr>
      <w:r w:rsidRPr="001910CC">
        <w:rPr>
          <w:rFonts w:ascii="Times New Roman" w:hAnsi="Times New Roman" w:cs="Times New Roman"/>
          <w:sz w:val="26"/>
          <w:szCs w:val="26"/>
        </w:rPr>
        <w:t>+ Nhịp giảm</w:t>
      </w:r>
    </w:p>
    <w:p w14:paraId="4F47F926" w14:textId="77777777" w:rsidR="00F33BC9" w:rsidRDefault="00F33BC9" w:rsidP="00DA0922">
      <w:pPr>
        <w:spacing w:after="0"/>
        <w:rPr>
          <w:rFonts w:ascii="Times New Roman" w:hAnsi="Times New Roman" w:cs="Times New Roman"/>
          <w:b/>
          <w:bCs/>
          <w:color w:val="0070C0"/>
          <w:sz w:val="26"/>
          <w:szCs w:val="26"/>
        </w:rPr>
      </w:pPr>
    </w:p>
    <w:p w14:paraId="0DC1D6DB" w14:textId="4F8413C4" w:rsidR="00F33BC9" w:rsidRPr="00F33BC9" w:rsidRDefault="00F33BC9" w:rsidP="00DA0922">
      <w:pPr>
        <w:spacing w:after="0"/>
        <w:rPr>
          <w:rFonts w:ascii="Times New Roman" w:hAnsi="Times New Roman" w:cs="Times New Roman"/>
          <w:b/>
          <w:bCs/>
          <w:color w:val="0070C0"/>
          <w:sz w:val="26"/>
          <w:szCs w:val="26"/>
          <w:lang w:val="en-US"/>
        </w:rPr>
      </w:pPr>
      <w:r>
        <w:rPr>
          <w:rFonts w:ascii="Times New Roman" w:hAnsi="Times New Roman" w:cs="Times New Roman"/>
          <w:b/>
          <w:bCs/>
          <w:color w:val="0070C0"/>
          <w:sz w:val="26"/>
          <w:szCs w:val="26"/>
          <w:lang w:val="en-US"/>
        </w:rPr>
        <w:t>4. Các định nghĩa, khái niệm của ACOG</w:t>
      </w:r>
      <w:r w:rsidR="00356F27">
        <w:rPr>
          <w:rFonts w:ascii="Times New Roman" w:hAnsi="Times New Roman" w:cs="Times New Roman"/>
          <w:b/>
          <w:bCs/>
          <w:color w:val="0070C0"/>
          <w:sz w:val="26"/>
          <w:szCs w:val="26"/>
          <w:lang w:val="en-US"/>
        </w:rPr>
        <w:t xml:space="preserve"> về EFM lúc chuyển dạ</w:t>
      </w:r>
    </w:p>
    <w:tbl>
      <w:tblPr>
        <w:tblStyle w:val="TableGrid"/>
        <w:tblW w:w="10060" w:type="dxa"/>
        <w:tblLook w:val="04A0" w:firstRow="1" w:lastRow="0" w:firstColumn="1" w:lastColumn="0" w:noHBand="0" w:noVBand="1"/>
      </w:tblPr>
      <w:tblGrid>
        <w:gridCol w:w="1555"/>
        <w:gridCol w:w="8505"/>
      </w:tblGrid>
      <w:tr w:rsidR="00356F27" w:rsidRPr="00070109" w14:paraId="5A5EE5EB" w14:textId="77777777" w:rsidTr="00310F80">
        <w:tc>
          <w:tcPr>
            <w:tcW w:w="1555" w:type="dxa"/>
          </w:tcPr>
          <w:p w14:paraId="29FB758B" w14:textId="708EF2E5" w:rsidR="00356F27" w:rsidRPr="00070109" w:rsidRDefault="00356F27" w:rsidP="00070109">
            <w:pPr>
              <w:spacing w:after="0"/>
              <w:jc w:val="center"/>
              <w:rPr>
                <w:rFonts w:ascii="Times New Roman" w:hAnsi="Times New Roman" w:cs="Times New Roman"/>
                <w:b/>
                <w:bCs/>
                <w:sz w:val="26"/>
                <w:szCs w:val="26"/>
                <w:lang w:val="en-US"/>
              </w:rPr>
            </w:pPr>
            <w:r w:rsidRPr="00070109">
              <w:rPr>
                <w:rFonts w:ascii="Times New Roman" w:hAnsi="Times New Roman" w:cs="Times New Roman"/>
                <w:b/>
                <w:bCs/>
                <w:sz w:val="26"/>
                <w:szCs w:val="26"/>
                <w:lang w:val="en-US"/>
              </w:rPr>
              <w:t>Khái niệm</w:t>
            </w:r>
          </w:p>
        </w:tc>
        <w:tc>
          <w:tcPr>
            <w:tcW w:w="8505" w:type="dxa"/>
          </w:tcPr>
          <w:p w14:paraId="2ED91DF4" w14:textId="2E2BBB4A" w:rsidR="00356F27" w:rsidRPr="00070109" w:rsidRDefault="00356F27" w:rsidP="00070109">
            <w:pPr>
              <w:spacing w:after="0"/>
              <w:jc w:val="center"/>
              <w:rPr>
                <w:rFonts w:ascii="Times New Roman" w:hAnsi="Times New Roman" w:cs="Times New Roman"/>
                <w:b/>
                <w:bCs/>
                <w:sz w:val="26"/>
                <w:szCs w:val="26"/>
                <w:lang w:val="en-US"/>
              </w:rPr>
            </w:pPr>
            <w:r w:rsidRPr="00070109">
              <w:rPr>
                <w:rFonts w:ascii="Times New Roman" w:hAnsi="Times New Roman" w:cs="Times New Roman"/>
                <w:b/>
                <w:bCs/>
                <w:sz w:val="26"/>
                <w:szCs w:val="26"/>
                <w:lang w:val="en-US"/>
              </w:rPr>
              <w:t>Định nghĩa</w:t>
            </w:r>
            <w:r w:rsidR="006E1864" w:rsidRPr="00070109">
              <w:rPr>
                <w:rFonts w:ascii="Times New Roman" w:hAnsi="Times New Roman" w:cs="Times New Roman"/>
                <w:b/>
                <w:bCs/>
                <w:sz w:val="26"/>
                <w:szCs w:val="26"/>
                <w:lang w:val="en-US"/>
              </w:rPr>
              <w:t>, trị số bình thường, bất thường</w:t>
            </w:r>
          </w:p>
        </w:tc>
      </w:tr>
      <w:tr w:rsidR="00356F27" w14:paraId="65AC604D" w14:textId="77777777" w:rsidTr="00310F80">
        <w:tc>
          <w:tcPr>
            <w:tcW w:w="1555" w:type="dxa"/>
          </w:tcPr>
          <w:p w14:paraId="05A73EC4" w14:textId="2F2B32DC" w:rsidR="00356F27" w:rsidRPr="006048CF" w:rsidRDefault="006048CF"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Baseline</w:t>
            </w:r>
          </w:p>
        </w:tc>
        <w:tc>
          <w:tcPr>
            <w:tcW w:w="8505" w:type="dxa"/>
          </w:tcPr>
          <w:p w14:paraId="731AE798" w14:textId="7C74EF7D" w:rsidR="00DA0922" w:rsidRDefault="00DA0922"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041EAA">
              <w:rPr>
                <w:rFonts w:ascii="Times New Roman" w:hAnsi="Times New Roman" w:cs="Times New Roman"/>
                <w:sz w:val="26"/>
                <w:szCs w:val="26"/>
                <w:lang w:val="en-US"/>
              </w:rPr>
              <w:t xml:space="preserve">Giá trị trung bình, </w:t>
            </w:r>
            <w:r>
              <w:rPr>
                <w:rFonts w:ascii="Times New Roman" w:hAnsi="Times New Roman" w:cs="Times New Roman"/>
                <w:sz w:val="26"/>
                <w:szCs w:val="26"/>
                <w:lang w:val="en-US"/>
              </w:rPr>
              <w:t>làm tròn theo các khoảng 5 nhịp/ph</w:t>
            </w:r>
          </w:p>
          <w:p w14:paraId="4E731A4B" w14:textId="77777777" w:rsidR="00253AD8" w:rsidRDefault="00DA0922"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253AD8">
              <w:rPr>
                <w:rFonts w:ascii="Times New Roman" w:hAnsi="Times New Roman" w:cs="Times New Roman"/>
                <w:sz w:val="26"/>
                <w:szCs w:val="26"/>
                <w:lang w:val="en-US"/>
              </w:rPr>
              <w:t>Phải duy trì tối thiểu 2ph trong khoảng thời gian quan sát 10ph</w:t>
            </w:r>
          </w:p>
          <w:p w14:paraId="7C1FA93C" w14:textId="027AEB27" w:rsidR="00070109" w:rsidRPr="00253AD8" w:rsidRDefault="00070109"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 Bình thường: 110-160</w:t>
            </w:r>
          </w:p>
        </w:tc>
      </w:tr>
      <w:tr w:rsidR="00356F27" w14:paraId="106E4D32" w14:textId="77777777" w:rsidTr="00310F80">
        <w:tc>
          <w:tcPr>
            <w:tcW w:w="1555" w:type="dxa"/>
          </w:tcPr>
          <w:p w14:paraId="20F74D68" w14:textId="4676AACB" w:rsidR="00356F27" w:rsidRPr="006E1864" w:rsidRDefault="006E1864"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Dao động nội tại</w:t>
            </w:r>
          </w:p>
        </w:tc>
        <w:tc>
          <w:tcPr>
            <w:tcW w:w="8505" w:type="dxa"/>
          </w:tcPr>
          <w:p w14:paraId="3DCE8FE0" w14:textId="2EA807F9" w:rsidR="00356F27"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Mất:</w:t>
            </w:r>
            <w:r w:rsidR="00D815C8">
              <w:rPr>
                <w:rFonts w:ascii="Times New Roman" w:hAnsi="Times New Roman" w:cs="Times New Roman"/>
                <w:sz w:val="26"/>
                <w:szCs w:val="26"/>
                <w:lang w:val="en-US"/>
              </w:rPr>
              <w:t xml:space="preserve"> phẳng, (</w:t>
            </w:r>
            <w:r>
              <w:rPr>
                <w:rFonts w:ascii="Times New Roman" w:hAnsi="Times New Roman" w:cs="Times New Roman"/>
                <w:sz w:val="26"/>
                <w:szCs w:val="26"/>
                <w:lang w:val="en-US"/>
              </w:rPr>
              <w:t xml:space="preserve">&lt; 3 nhịp/ph </w:t>
            </w:r>
            <w:r w:rsidR="00D815C8">
              <w:rPr>
                <w:rFonts w:ascii="Times New Roman" w:hAnsi="Times New Roman" w:cs="Times New Roman"/>
                <w:sz w:val="26"/>
                <w:szCs w:val="26"/>
                <w:lang w:val="en-US"/>
              </w:rPr>
              <w:t xml:space="preserve">theo </w:t>
            </w:r>
            <w:r>
              <w:rPr>
                <w:rFonts w:ascii="Times New Roman" w:hAnsi="Times New Roman" w:cs="Times New Roman"/>
                <w:sz w:val="26"/>
                <w:szCs w:val="26"/>
                <w:lang w:val="en-US"/>
              </w:rPr>
              <w:t>sách EFM)</w:t>
            </w:r>
          </w:p>
          <w:p w14:paraId="78FD521A" w14:textId="77777777" w:rsidR="00AF7AB9"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Giảm: </w:t>
            </w:r>
            <w:r w:rsidRPr="00AF7AB9">
              <w:rPr>
                <w:rFonts w:ascii="Times New Roman" w:hAnsi="Times New Roman" w:cs="Times New Roman"/>
                <w:sz w:val="26"/>
                <w:szCs w:val="26"/>
                <w:u w:val="single"/>
                <w:lang w:val="en-US"/>
              </w:rPr>
              <w:t>&lt;</w:t>
            </w:r>
            <w:r>
              <w:rPr>
                <w:rFonts w:ascii="Times New Roman" w:hAnsi="Times New Roman" w:cs="Times New Roman"/>
                <w:sz w:val="26"/>
                <w:szCs w:val="26"/>
                <w:lang w:val="en-US"/>
              </w:rPr>
              <w:t xml:space="preserve"> 5 nhịp/ph</w:t>
            </w:r>
          </w:p>
          <w:p w14:paraId="333A9CF3" w14:textId="77777777" w:rsidR="00AF7AB9"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Bình thường: 6-25 nhịp/ph</w:t>
            </w:r>
          </w:p>
          <w:p w14:paraId="4A6143AE" w14:textId="31F59FE4" w:rsidR="00AF7AB9" w:rsidRPr="00AF7AB9" w:rsidRDefault="00AF7AB9"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Tăng</w:t>
            </w:r>
            <w:r w:rsidR="00D815C8">
              <w:rPr>
                <w:rFonts w:ascii="Times New Roman" w:hAnsi="Times New Roman" w:cs="Times New Roman"/>
                <w:sz w:val="26"/>
                <w:szCs w:val="26"/>
                <w:lang w:val="en-US"/>
              </w:rPr>
              <w:t>: &gt;25 nhịp/ph</w:t>
            </w:r>
          </w:p>
        </w:tc>
      </w:tr>
      <w:tr w:rsidR="00142B6B" w14:paraId="5FF5E1F3" w14:textId="77777777" w:rsidTr="00310F80">
        <w:tc>
          <w:tcPr>
            <w:tcW w:w="1555" w:type="dxa"/>
          </w:tcPr>
          <w:p w14:paraId="3FFEEA70" w14:textId="0007C92E" w:rsidR="00142B6B" w:rsidRDefault="00142B6B"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Nhịp tăng</w:t>
            </w:r>
          </w:p>
        </w:tc>
        <w:tc>
          <w:tcPr>
            <w:tcW w:w="8505" w:type="dxa"/>
          </w:tcPr>
          <w:p w14:paraId="75F71884" w14:textId="77777777" w:rsidR="00142B6B" w:rsidRDefault="0004487A"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Tăng </w:t>
            </w:r>
            <w:r w:rsidR="004A07F3">
              <w:rPr>
                <w:rFonts w:ascii="Times New Roman" w:hAnsi="Times New Roman" w:cs="Times New Roman"/>
                <w:sz w:val="26"/>
                <w:szCs w:val="26"/>
                <w:lang w:val="en-US"/>
              </w:rPr>
              <w:t xml:space="preserve">trị số tim thai, thời gian từ khởi đầu </w:t>
            </w:r>
            <w:r w:rsidR="004A07F3" w:rsidRPr="004A07F3">
              <w:rPr>
                <w:rFonts w:ascii="Wingdings" w:eastAsia="Wingdings" w:hAnsi="Wingdings" w:cs="Wingdings"/>
                <w:sz w:val="26"/>
                <w:szCs w:val="26"/>
                <w:lang w:val="en-US"/>
              </w:rPr>
              <w:t>à</w:t>
            </w:r>
            <w:r w:rsidR="004A07F3">
              <w:rPr>
                <w:rFonts w:ascii="Times New Roman" w:hAnsi="Times New Roman" w:cs="Times New Roman"/>
                <w:sz w:val="26"/>
                <w:szCs w:val="26"/>
                <w:lang w:val="en-US"/>
              </w:rPr>
              <w:t xml:space="preserve"> cực đại </w:t>
            </w:r>
            <w:r w:rsidR="004A07F3" w:rsidRPr="004A07F3">
              <w:rPr>
                <w:rFonts w:ascii="Times New Roman" w:hAnsi="Times New Roman" w:cs="Times New Roman"/>
                <w:sz w:val="26"/>
                <w:szCs w:val="26"/>
                <w:u w:val="single"/>
                <w:lang w:val="en-US"/>
              </w:rPr>
              <w:t>&lt;</w:t>
            </w:r>
            <w:r w:rsidR="004A07F3">
              <w:rPr>
                <w:rFonts w:ascii="Times New Roman" w:hAnsi="Times New Roman" w:cs="Times New Roman"/>
                <w:sz w:val="26"/>
                <w:szCs w:val="26"/>
                <w:lang w:val="en-US"/>
              </w:rPr>
              <w:t xml:space="preserve"> 30s</w:t>
            </w:r>
          </w:p>
          <w:p w14:paraId="1DB646B8" w14:textId="77777777" w:rsidR="004A07F3" w:rsidRDefault="004A07F3" w:rsidP="00AF7AB9">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Tiêu chuẩn</w:t>
            </w:r>
          </w:p>
          <w:p w14:paraId="0B45B9B6" w14:textId="21961871" w:rsidR="004A07F3" w:rsidRDefault="00D83D5A" w:rsidP="004A07F3">
            <w:pPr>
              <w:pStyle w:val="ListParagraph"/>
              <w:numPr>
                <w:ilvl w:val="0"/>
                <w:numId w:val="11"/>
              </w:numPr>
              <w:spacing w:after="0"/>
              <w:rPr>
                <w:rFonts w:ascii="Times New Roman" w:hAnsi="Times New Roman" w:cs="Times New Roman"/>
                <w:sz w:val="26"/>
                <w:szCs w:val="26"/>
                <w:lang w:val="en-US"/>
              </w:rPr>
            </w:pPr>
            <w:r>
              <w:rPr>
                <w:rFonts w:ascii="Times New Roman" w:hAnsi="Times New Roman" w:cs="Times New Roman"/>
                <w:sz w:val="26"/>
                <w:szCs w:val="26"/>
                <w:lang w:val="en-US"/>
              </w:rPr>
              <w:t>&lt; 32ws: biên độ &gt; 10bpm, kéo dài &gt; 10s nhưng &lt;2ph</w:t>
            </w:r>
          </w:p>
          <w:p w14:paraId="31749145" w14:textId="683DB002" w:rsidR="00D83D5A" w:rsidRDefault="00D83D5A" w:rsidP="004A07F3">
            <w:pPr>
              <w:pStyle w:val="ListParagraph"/>
              <w:numPr>
                <w:ilvl w:val="0"/>
                <w:numId w:val="11"/>
              </w:numPr>
              <w:spacing w:after="0"/>
              <w:rPr>
                <w:rFonts w:ascii="Times New Roman" w:hAnsi="Times New Roman" w:cs="Times New Roman"/>
                <w:sz w:val="26"/>
                <w:szCs w:val="26"/>
                <w:lang w:val="en-US"/>
              </w:rPr>
            </w:pPr>
            <w:r w:rsidRPr="00D83D5A">
              <w:rPr>
                <w:rFonts w:ascii="Times New Roman" w:hAnsi="Times New Roman" w:cs="Times New Roman"/>
                <w:sz w:val="26"/>
                <w:szCs w:val="26"/>
                <w:u w:val="single"/>
                <w:lang w:val="en-US"/>
              </w:rPr>
              <w:t>&gt;</w:t>
            </w:r>
            <w:r>
              <w:rPr>
                <w:rFonts w:ascii="Times New Roman" w:hAnsi="Times New Roman" w:cs="Times New Roman"/>
                <w:sz w:val="26"/>
                <w:szCs w:val="26"/>
                <w:lang w:val="en-US"/>
              </w:rPr>
              <w:t xml:space="preserve"> 32ws: biên độ &gt; 15bpm, kéo dài &gt; 15s nhưng &lt;2ph</w:t>
            </w:r>
          </w:p>
        </w:tc>
      </w:tr>
      <w:tr w:rsidR="00356F27" w14:paraId="1293F0AB" w14:textId="77777777" w:rsidTr="00310F80">
        <w:tc>
          <w:tcPr>
            <w:tcW w:w="1555" w:type="dxa"/>
          </w:tcPr>
          <w:p w14:paraId="7294289D" w14:textId="2D537B04" w:rsidR="00356F27" w:rsidRPr="00142B6B" w:rsidRDefault="00142B6B" w:rsidP="00DA0922">
            <w:pPr>
              <w:spacing w:after="0"/>
              <w:rPr>
                <w:rFonts w:ascii="Times New Roman" w:hAnsi="Times New Roman" w:cs="Times New Roman"/>
                <w:sz w:val="26"/>
                <w:szCs w:val="26"/>
                <w:lang w:val="en-US"/>
              </w:rPr>
            </w:pPr>
            <w:r>
              <w:rPr>
                <w:rFonts w:ascii="Times New Roman" w:hAnsi="Times New Roman" w:cs="Times New Roman"/>
                <w:sz w:val="26"/>
                <w:szCs w:val="26"/>
                <w:lang w:val="en-US"/>
              </w:rPr>
              <w:t>Nhịp giảm</w:t>
            </w:r>
          </w:p>
        </w:tc>
        <w:tc>
          <w:tcPr>
            <w:tcW w:w="8505"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835"/>
              <w:gridCol w:w="4063"/>
            </w:tblGrid>
            <w:tr w:rsidR="00F83635" w14:paraId="02188EEA" w14:textId="77777777" w:rsidTr="00F83635">
              <w:trPr>
                <w:trHeight w:val="255"/>
              </w:trPr>
              <w:tc>
                <w:tcPr>
                  <w:tcW w:w="1134" w:type="dxa"/>
                  <w:vMerge w:val="restart"/>
                  <w:tcBorders>
                    <w:top w:val="single" w:sz="4" w:space="0" w:color="auto"/>
                    <w:left w:val="single" w:sz="4" w:space="0" w:color="auto"/>
                    <w:bottom w:val="single" w:sz="4" w:space="0" w:color="auto"/>
                    <w:right w:val="single" w:sz="4" w:space="0" w:color="auto"/>
                  </w:tcBorders>
                  <w:hideMark/>
                </w:tcPr>
                <w:p w14:paraId="17CEED20" w14:textId="77777777" w:rsidR="00F83635" w:rsidRDefault="00F83635" w:rsidP="00F83635">
                  <w:pPr>
                    <w:tabs>
                      <w:tab w:val="left" w:pos="2116"/>
                      <w:tab w:val="left" w:pos="4057"/>
                    </w:tabs>
                    <w:spacing w:after="0"/>
                    <w:rPr>
                      <w:rFonts w:ascii="Times New Roman" w:hAnsi="Times New Roman" w:cs="Times New Roman"/>
                      <w:sz w:val="26"/>
                      <w:szCs w:val="26"/>
                    </w:rPr>
                  </w:pPr>
                  <w:r w:rsidRPr="000F6A38">
                    <w:rPr>
                      <w:rFonts w:ascii="Times New Roman" w:hAnsi="Times New Roman" w:cs="Times New Roman"/>
                      <w:b/>
                      <w:bCs/>
                      <w:sz w:val="26"/>
                      <w:szCs w:val="26"/>
                    </w:rPr>
                    <w:t>Tuần tiến</w:t>
                  </w:r>
                  <w:r>
                    <w:rPr>
                      <w:rFonts w:ascii="Times New Roman" w:hAnsi="Times New Roman" w:cs="Times New Roman"/>
                      <w:sz w:val="26"/>
                      <w:szCs w:val="26"/>
                    </w:rPr>
                    <w:t>: đạt nadir ≥ 30s</w:t>
                  </w:r>
                </w:p>
              </w:tc>
              <w:tc>
                <w:tcPr>
                  <w:tcW w:w="2835" w:type="dxa"/>
                  <w:tcBorders>
                    <w:top w:val="single" w:sz="4" w:space="0" w:color="auto"/>
                    <w:left w:val="single" w:sz="4" w:space="0" w:color="auto"/>
                    <w:bottom w:val="single" w:sz="4" w:space="0" w:color="auto"/>
                    <w:right w:val="single" w:sz="4" w:space="0" w:color="auto"/>
                  </w:tcBorders>
                  <w:hideMark/>
                </w:tcPr>
                <w:p w14:paraId="786B9639" w14:textId="6CAC25E9" w:rsidR="00F83635" w:rsidRDefault="00F83635" w:rsidP="00F83635">
                  <w:pPr>
                    <w:tabs>
                      <w:tab w:val="left" w:pos="2116"/>
                      <w:tab w:val="left" w:pos="4057"/>
                    </w:tabs>
                    <w:spacing w:after="0"/>
                    <w:rPr>
                      <w:rFonts w:ascii="Times New Roman" w:hAnsi="Times New Roman" w:cs="Times New Roman"/>
                      <w:sz w:val="26"/>
                      <w:szCs w:val="26"/>
                    </w:rPr>
                  </w:pPr>
                  <w:r w:rsidRPr="000F6A38">
                    <w:rPr>
                      <w:rFonts w:ascii="Times New Roman" w:hAnsi="Times New Roman" w:cs="Times New Roman"/>
                      <w:b/>
                      <w:bCs/>
                      <w:sz w:val="26"/>
                      <w:szCs w:val="26"/>
                    </w:rPr>
                    <w:t>Sớm</w:t>
                  </w:r>
                  <w:r>
                    <w:rPr>
                      <w:rFonts w:ascii="Times New Roman" w:hAnsi="Times New Roman" w:cs="Times New Roman"/>
                      <w:sz w:val="26"/>
                      <w:szCs w:val="26"/>
                    </w:rPr>
                    <w:t>: khởi đầu ≡ cơn co, nadir ≡ đỉnh cơn co (&lt;15s), phục hồi về baseline ≡ cơn co kết thúc</w:t>
                  </w:r>
                </w:p>
              </w:tc>
              <w:tc>
                <w:tcPr>
                  <w:tcW w:w="4063" w:type="dxa"/>
                  <w:tcBorders>
                    <w:top w:val="single" w:sz="4" w:space="0" w:color="auto"/>
                    <w:left w:val="single" w:sz="4" w:space="0" w:color="auto"/>
                    <w:bottom w:val="single" w:sz="4" w:space="0" w:color="auto"/>
                    <w:right w:val="single" w:sz="4" w:space="0" w:color="auto"/>
                  </w:tcBorders>
                  <w:hideMark/>
                </w:tcPr>
                <w:p w14:paraId="526F1259"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xml:space="preserve">- Tăng áp suất trên đầu thai bị chèn ép </w:t>
                  </w:r>
                  <w:r>
                    <w:rPr>
                      <w:rFonts w:ascii="Wingdings" w:eastAsia="Wingdings" w:hAnsi="Wingdings" w:cs="Wingdings"/>
                      <w:sz w:val="26"/>
                      <w:szCs w:val="26"/>
                    </w:rPr>
                    <w:t>à</w:t>
                  </w:r>
                  <w:r>
                    <w:rPr>
                      <w:rFonts w:ascii="Times New Roman" w:hAnsi="Times New Roman" w:cs="Times New Roman"/>
                      <w:sz w:val="26"/>
                      <w:szCs w:val="26"/>
                    </w:rPr>
                    <w:t xml:space="preserve"> can thiệp đối giao cảm</w:t>
                  </w:r>
                </w:p>
                <w:p w14:paraId="0A1FD41A"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Xuất hiện muộn trong chuyển dạ, thường giai đoạn sổ thai</w:t>
                  </w:r>
                </w:p>
              </w:tc>
            </w:tr>
            <w:tr w:rsidR="00F83635" w14:paraId="4AA3B7D3" w14:textId="77777777" w:rsidTr="00F83635">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2F5398" w14:textId="77777777" w:rsidR="00F83635" w:rsidRDefault="00F83635" w:rsidP="00F83635">
                  <w:pPr>
                    <w:spacing w:after="0" w:line="240" w:lineRule="auto"/>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14:paraId="49A6A49E" w14:textId="77777777" w:rsidR="00F83635" w:rsidRDefault="00F83635" w:rsidP="00F83635">
                  <w:pPr>
                    <w:tabs>
                      <w:tab w:val="left" w:pos="2116"/>
                      <w:tab w:val="left" w:pos="4057"/>
                    </w:tabs>
                    <w:spacing w:after="0"/>
                    <w:rPr>
                      <w:rFonts w:ascii="Times New Roman" w:hAnsi="Times New Roman" w:cs="Times New Roman"/>
                      <w:sz w:val="26"/>
                      <w:szCs w:val="26"/>
                    </w:rPr>
                  </w:pPr>
                  <w:r w:rsidRPr="000F6A38">
                    <w:rPr>
                      <w:rFonts w:ascii="Times New Roman" w:hAnsi="Times New Roman" w:cs="Times New Roman"/>
                      <w:b/>
                      <w:bCs/>
                      <w:sz w:val="26"/>
                      <w:szCs w:val="26"/>
                    </w:rPr>
                    <w:t>Muộn</w:t>
                  </w:r>
                  <w:r>
                    <w:rPr>
                      <w:rFonts w:ascii="Times New Roman" w:hAnsi="Times New Roman" w:cs="Times New Roman"/>
                      <w:sz w:val="26"/>
                      <w:szCs w:val="26"/>
                    </w:rPr>
                    <w:t>: nadir lệch &gt; 15s với đỉnh cơn co, phục hồi chậm &gt;15s sau khi cơn co kết thúc.</w:t>
                  </w:r>
                </w:p>
              </w:tc>
              <w:tc>
                <w:tcPr>
                  <w:tcW w:w="4063" w:type="dxa"/>
                  <w:tcBorders>
                    <w:top w:val="single" w:sz="4" w:space="0" w:color="auto"/>
                    <w:left w:val="single" w:sz="4" w:space="0" w:color="auto"/>
                    <w:bottom w:val="single" w:sz="4" w:space="0" w:color="auto"/>
                    <w:right w:val="single" w:sz="4" w:space="0" w:color="auto"/>
                  </w:tcBorders>
                  <w:hideMark/>
                </w:tcPr>
                <w:p w14:paraId="19062D4B"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Giảm trao đổi tử cung – nhau. </w:t>
                  </w:r>
                </w:p>
                <w:p w14:paraId="1D0457A9" w14:textId="77777777" w:rsidR="00F83635"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Tác động trực tiếp trên cơ tim của giảm oxy máu.</w:t>
                  </w:r>
                </w:p>
              </w:tc>
            </w:tr>
            <w:tr w:rsidR="00F83635" w14:paraId="07C1302C" w14:textId="77777777" w:rsidTr="00F83635">
              <w:trPr>
                <w:trHeight w:val="170"/>
              </w:trPr>
              <w:tc>
                <w:tcPr>
                  <w:tcW w:w="1134" w:type="dxa"/>
                  <w:tcBorders>
                    <w:top w:val="single" w:sz="4" w:space="0" w:color="auto"/>
                    <w:left w:val="single" w:sz="4" w:space="0" w:color="auto"/>
                    <w:bottom w:val="single" w:sz="4" w:space="0" w:color="auto"/>
                    <w:right w:val="single" w:sz="4" w:space="0" w:color="auto"/>
                  </w:tcBorders>
                  <w:hideMark/>
                </w:tcPr>
                <w:p w14:paraId="05CFF3CC" w14:textId="22B043E0" w:rsidR="00F83635" w:rsidRPr="005D457C" w:rsidRDefault="00F83635" w:rsidP="00F83635">
                  <w:pPr>
                    <w:tabs>
                      <w:tab w:val="left" w:pos="2116"/>
                      <w:tab w:val="left" w:pos="4057"/>
                    </w:tabs>
                    <w:spacing w:after="0"/>
                    <w:rPr>
                      <w:rFonts w:ascii="Times New Roman" w:hAnsi="Times New Roman" w:cs="Times New Roman"/>
                      <w:sz w:val="26"/>
                      <w:szCs w:val="26"/>
                      <w:lang w:val="en-US"/>
                    </w:rPr>
                  </w:pPr>
                  <w:r w:rsidRPr="000F6A38">
                    <w:rPr>
                      <w:rFonts w:ascii="Times New Roman" w:hAnsi="Times New Roman" w:cs="Times New Roman"/>
                      <w:b/>
                      <w:bCs/>
                      <w:sz w:val="26"/>
                      <w:szCs w:val="26"/>
                    </w:rPr>
                    <w:t xml:space="preserve">Bất </w:t>
                  </w:r>
                  <w:r w:rsidR="005D457C">
                    <w:rPr>
                      <w:rFonts w:ascii="Times New Roman" w:hAnsi="Times New Roman" w:cs="Times New Roman"/>
                      <w:b/>
                      <w:bCs/>
                      <w:sz w:val="26"/>
                      <w:szCs w:val="26"/>
                      <w:lang w:val="en-US"/>
                    </w:rPr>
                    <w:t>định</w:t>
                  </w:r>
                </w:p>
              </w:tc>
              <w:tc>
                <w:tcPr>
                  <w:tcW w:w="2835" w:type="dxa"/>
                  <w:tcBorders>
                    <w:top w:val="single" w:sz="4" w:space="0" w:color="auto"/>
                    <w:left w:val="single" w:sz="4" w:space="0" w:color="auto"/>
                    <w:bottom w:val="single" w:sz="4" w:space="0" w:color="auto"/>
                    <w:right w:val="single" w:sz="4" w:space="0" w:color="auto"/>
                  </w:tcBorders>
                  <w:hideMark/>
                </w:tcPr>
                <w:p w14:paraId="46FA685E" w14:textId="0CE62301" w:rsidR="00F83635" w:rsidRDefault="005D457C"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 xml:space="preserve">Đạt </w:t>
                  </w:r>
                  <w:r>
                    <w:rPr>
                      <w:rFonts w:ascii="Times New Roman" w:hAnsi="Times New Roman" w:cs="Times New Roman"/>
                      <w:sz w:val="26"/>
                      <w:szCs w:val="26"/>
                    </w:rPr>
                    <w:t>nadir &lt; 30s</w:t>
                  </w:r>
                  <w:r>
                    <w:rPr>
                      <w:rFonts w:ascii="Times New Roman" w:hAnsi="Times New Roman" w:cs="Times New Roman"/>
                      <w:sz w:val="26"/>
                      <w:szCs w:val="26"/>
                      <w:lang w:val="en-US"/>
                    </w:rPr>
                    <w:t>, biên độ</w:t>
                  </w:r>
                  <w:r w:rsidR="00F83635">
                    <w:rPr>
                      <w:rFonts w:ascii="Times New Roman" w:hAnsi="Times New Roman" w:cs="Times New Roman"/>
                      <w:sz w:val="26"/>
                      <w:szCs w:val="26"/>
                    </w:rPr>
                    <w:t xml:space="preserve"> ≥ 15 bpm</w:t>
                  </w:r>
                  <w:r>
                    <w:rPr>
                      <w:rFonts w:ascii="Times New Roman" w:hAnsi="Times New Roman" w:cs="Times New Roman"/>
                      <w:sz w:val="26"/>
                      <w:szCs w:val="26"/>
                      <w:lang w:val="en-US"/>
                    </w:rPr>
                    <w:t>, kéo dài</w:t>
                  </w:r>
                  <w:r w:rsidR="00F83635">
                    <w:rPr>
                      <w:rFonts w:ascii="Times New Roman" w:hAnsi="Times New Roman" w:cs="Times New Roman"/>
                      <w:sz w:val="26"/>
                      <w:szCs w:val="26"/>
                    </w:rPr>
                    <w:t>15s-2p</w:t>
                  </w:r>
                </w:p>
                <w:p w14:paraId="0F82ADE0" w14:textId="1AFAB93B" w:rsidR="00F83635" w:rsidRDefault="00F83635" w:rsidP="00F83635">
                  <w:pPr>
                    <w:tabs>
                      <w:tab w:val="left" w:pos="2116"/>
                      <w:tab w:val="left" w:pos="4057"/>
                    </w:tabs>
                    <w:spacing w:after="0"/>
                    <w:rPr>
                      <w:rFonts w:ascii="Times New Roman" w:hAnsi="Times New Roman" w:cs="Times New Roman"/>
                      <w:sz w:val="26"/>
                      <w:szCs w:val="26"/>
                    </w:rPr>
                  </w:pPr>
                  <w:r w:rsidRPr="005D457C">
                    <w:rPr>
                      <w:rFonts w:ascii="Times New Roman" w:hAnsi="Times New Roman" w:cs="Times New Roman"/>
                      <w:b/>
                      <w:bCs/>
                      <w:sz w:val="26"/>
                      <w:szCs w:val="26"/>
                    </w:rPr>
                    <w:t>2 dạng:</w:t>
                  </w:r>
                  <w:r>
                    <w:rPr>
                      <w:rFonts w:ascii="Times New Roman" w:hAnsi="Times New Roman" w:cs="Times New Roman"/>
                      <w:sz w:val="26"/>
                      <w:szCs w:val="26"/>
                    </w:rPr>
                    <w:t xml:space="preserve"> </w:t>
                  </w:r>
                  <w:r>
                    <w:rPr>
                      <w:rFonts w:ascii="Times New Roman" w:hAnsi="Times New Roman" w:cs="Times New Roman"/>
                      <w:sz w:val="26"/>
                      <w:szCs w:val="26"/>
                    </w:rPr>
                    <w:br/>
                  </w:r>
                  <w:r w:rsidR="005D457C">
                    <w:rPr>
                      <w:rFonts w:ascii="Times New Roman" w:hAnsi="Times New Roman" w:cs="Times New Roman"/>
                      <w:sz w:val="26"/>
                      <w:szCs w:val="26"/>
                      <w:lang w:val="en-US"/>
                    </w:rPr>
                    <w:t xml:space="preserve">+ </w:t>
                  </w:r>
                  <w:r>
                    <w:rPr>
                      <w:rFonts w:ascii="Times New Roman" w:hAnsi="Times New Roman" w:cs="Times New Roman"/>
                      <w:sz w:val="26"/>
                      <w:szCs w:val="26"/>
                    </w:rPr>
                    <w:t>Hình tam giác nhọn: rất ngắn, rất nhọn, khởi đầu đột ngột và nhanh</w:t>
                  </w:r>
                  <w:r>
                    <w:rPr>
                      <w:rFonts w:ascii="Times New Roman" w:hAnsi="Times New Roman" w:cs="Times New Roman"/>
                      <w:sz w:val="26"/>
                      <w:szCs w:val="26"/>
                    </w:rPr>
                    <w:br/>
                  </w:r>
                  <w:r w:rsidR="005D457C">
                    <w:rPr>
                      <w:rFonts w:ascii="Times New Roman" w:hAnsi="Times New Roman" w:cs="Times New Roman"/>
                      <w:sz w:val="26"/>
                      <w:szCs w:val="26"/>
                      <w:lang w:val="en-US"/>
                    </w:rPr>
                    <w:t xml:space="preserve">+ </w:t>
                  </w:r>
                  <w:r>
                    <w:rPr>
                      <w:rFonts w:ascii="Times New Roman" w:hAnsi="Times New Roman" w:cs="Times New Roman"/>
                      <w:sz w:val="26"/>
                      <w:szCs w:val="26"/>
                    </w:rPr>
                    <w:t>Hình thang: với đáy nhỏ phẳng hoặc răng cưa.</w:t>
                  </w:r>
                </w:p>
              </w:tc>
              <w:tc>
                <w:tcPr>
                  <w:tcW w:w="4063" w:type="dxa"/>
                  <w:tcBorders>
                    <w:top w:val="single" w:sz="4" w:space="0" w:color="auto"/>
                    <w:left w:val="single" w:sz="4" w:space="0" w:color="auto"/>
                    <w:bottom w:val="single" w:sz="4" w:space="0" w:color="auto"/>
                    <w:right w:val="single" w:sz="4" w:space="0" w:color="auto"/>
                  </w:tcBorders>
                  <w:hideMark/>
                </w:tcPr>
                <w:p w14:paraId="2355280B" w14:textId="7884218F" w:rsidR="00F83635" w:rsidRDefault="005D457C" w:rsidP="00F83635">
                  <w:pPr>
                    <w:tabs>
                      <w:tab w:val="left" w:pos="2116"/>
                      <w:tab w:val="left" w:pos="4057"/>
                    </w:tabs>
                    <w:spacing w:after="0"/>
                    <w:rPr>
                      <w:rFonts w:ascii="Times New Roman" w:hAnsi="Times New Roman" w:cs="Times New Roman"/>
                      <w:sz w:val="26"/>
                      <w:szCs w:val="26"/>
                    </w:rPr>
                  </w:pPr>
                  <w:r w:rsidRPr="005D457C">
                    <w:rPr>
                      <w:rFonts w:ascii="Times New Roman" w:hAnsi="Times New Roman" w:cs="Times New Roman"/>
                      <w:b/>
                      <w:bCs/>
                      <w:sz w:val="26"/>
                      <w:szCs w:val="26"/>
                      <w:lang w:val="en-US"/>
                    </w:rPr>
                    <w:t xml:space="preserve">+ </w:t>
                  </w:r>
                  <w:r w:rsidR="00F83635" w:rsidRPr="005D457C">
                    <w:rPr>
                      <w:rFonts w:ascii="Times New Roman" w:hAnsi="Times New Roman" w:cs="Times New Roman"/>
                      <w:b/>
                      <w:bCs/>
                      <w:sz w:val="26"/>
                      <w:szCs w:val="26"/>
                    </w:rPr>
                    <w:t>Dạng tam giác nhọn:</w:t>
                  </w:r>
                  <w:r w:rsidR="00F83635">
                    <w:rPr>
                      <w:rFonts w:ascii="Times New Roman" w:hAnsi="Times New Roman" w:cs="Times New Roman"/>
                      <w:sz w:val="26"/>
                      <w:szCs w:val="26"/>
                    </w:rPr>
                    <w:t xml:space="preserve"> Thường kéo căng dây rốn </w:t>
                  </w:r>
                  <w:r w:rsidR="00F83635">
                    <w:rPr>
                      <w:rFonts w:ascii="Wingdings" w:eastAsia="Wingdings" w:hAnsi="Wingdings" w:cs="Wingdings"/>
                      <w:sz w:val="26"/>
                      <w:szCs w:val="26"/>
                    </w:rPr>
                    <w:t>à</w:t>
                  </w:r>
                  <w:r w:rsidR="00F83635">
                    <w:rPr>
                      <w:rFonts w:ascii="Times New Roman" w:hAnsi="Times New Roman" w:cs="Times New Roman"/>
                      <w:sz w:val="26"/>
                      <w:szCs w:val="26"/>
                    </w:rPr>
                    <w:t xml:space="preserve"> giảm thoáng qua và không hoàn toàn tình trạng lưu thông của ĐM rốn. Không có ý nghĩa bệnh lý. Thường dẫn trước bằng 1 nhịp tăng hay theo sau bằng 1 nhịp tăng bù trừ.</w:t>
                  </w:r>
                </w:p>
                <w:p w14:paraId="41E0CD5D" w14:textId="77777777" w:rsidR="0028391A" w:rsidRDefault="005D457C" w:rsidP="00F83635">
                  <w:pPr>
                    <w:tabs>
                      <w:tab w:val="left" w:pos="2116"/>
                      <w:tab w:val="left" w:pos="4057"/>
                    </w:tabs>
                    <w:spacing w:after="0"/>
                    <w:jc w:val="both"/>
                    <w:rPr>
                      <w:rFonts w:ascii="Times New Roman" w:hAnsi="Times New Roman" w:cs="Times New Roman"/>
                      <w:sz w:val="26"/>
                      <w:szCs w:val="26"/>
                    </w:rPr>
                  </w:pPr>
                  <w:r w:rsidRPr="005D457C">
                    <w:rPr>
                      <w:rFonts w:ascii="Times New Roman" w:hAnsi="Times New Roman" w:cs="Times New Roman"/>
                      <w:b/>
                      <w:bCs/>
                      <w:sz w:val="26"/>
                      <w:szCs w:val="26"/>
                      <w:lang w:val="en-US"/>
                    </w:rPr>
                    <w:t xml:space="preserve">+ </w:t>
                  </w:r>
                  <w:r w:rsidR="00F83635" w:rsidRPr="005D457C">
                    <w:rPr>
                      <w:rFonts w:ascii="Times New Roman" w:hAnsi="Times New Roman" w:cs="Times New Roman"/>
                      <w:b/>
                      <w:bCs/>
                      <w:sz w:val="26"/>
                      <w:szCs w:val="26"/>
                    </w:rPr>
                    <w:t>Hình thang:</w:t>
                  </w:r>
                  <w:r w:rsidR="00F83635">
                    <w:rPr>
                      <w:rFonts w:ascii="Times New Roman" w:hAnsi="Times New Roman" w:cs="Times New Roman"/>
                      <w:sz w:val="26"/>
                      <w:szCs w:val="26"/>
                    </w:rPr>
                    <w:t xml:space="preserve"> Thường chèn ép lưu thông máu cuống rốn. </w:t>
                  </w:r>
                </w:p>
                <w:p w14:paraId="2595DF33" w14:textId="77777777" w:rsidR="0028391A" w:rsidRDefault="00F83635" w:rsidP="0028391A">
                  <w:pPr>
                    <w:pStyle w:val="ListParagraph"/>
                    <w:numPr>
                      <w:ilvl w:val="0"/>
                      <w:numId w:val="9"/>
                    </w:numPr>
                    <w:tabs>
                      <w:tab w:val="left" w:pos="2116"/>
                      <w:tab w:val="left" w:pos="4057"/>
                    </w:tabs>
                    <w:spacing w:after="0"/>
                    <w:jc w:val="both"/>
                    <w:rPr>
                      <w:rFonts w:ascii="Times New Roman" w:hAnsi="Times New Roman" w:cs="Times New Roman"/>
                      <w:sz w:val="26"/>
                      <w:szCs w:val="26"/>
                    </w:rPr>
                  </w:pPr>
                  <w:r w:rsidRPr="0028391A">
                    <w:rPr>
                      <w:rFonts w:ascii="Times New Roman" w:hAnsi="Times New Roman" w:cs="Times New Roman"/>
                      <w:sz w:val="26"/>
                      <w:szCs w:val="26"/>
                    </w:rPr>
                    <w:t xml:space="preserve">Đáy nhỏ răng cưa </w:t>
                  </w:r>
                  <w:r>
                    <w:rPr>
                      <w:rFonts w:ascii="Wingdings" w:eastAsia="Wingdings" w:hAnsi="Wingdings" w:cs="Wingdings"/>
                    </w:rPr>
                    <w:t>à</w:t>
                  </w:r>
                  <w:r w:rsidRPr="0028391A">
                    <w:rPr>
                      <w:rFonts w:ascii="Times New Roman" w:hAnsi="Times New Roman" w:cs="Times New Roman"/>
                      <w:sz w:val="26"/>
                      <w:szCs w:val="26"/>
                    </w:rPr>
                    <w:t xml:space="preserve"> còn dao dộng nội tại. </w:t>
                  </w:r>
                </w:p>
                <w:p w14:paraId="14EDF448" w14:textId="11CC94E7" w:rsidR="00F83635" w:rsidRPr="0028391A" w:rsidRDefault="0028391A" w:rsidP="0028391A">
                  <w:pPr>
                    <w:pStyle w:val="ListParagraph"/>
                    <w:numPr>
                      <w:ilvl w:val="0"/>
                      <w:numId w:val="9"/>
                    </w:numPr>
                    <w:tabs>
                      <w:tab w:val="left" w:pos="2116"/>
                      <w:tab w:val="left" w:pos="4057"/>
                    </w:tabs>
                    <w:spacing w:after="0"/>
                    <w:jc w:val="both"/>
                    <w:rPr>
                      <w:rFonts w:ascii="Times New Roman" w:hAnsi="Times New Roman" w:cs="Times New Roman"/>
                      <w:sz w:val="26"/>
                      <w:szCs w:val="26"/>
                    </w:rPr>
                  </w:pPr>
                  <w:r>
                    <w:rPr>
                      <w:rFonts w:ascii="Times New Roman" w:hAnsi="Times New Roman" w:cs="Times New Roman"/>
                      <w:sz w:val="26"/>
                      <w:szCs w:val="26"/>
                      <w:lang w:val="en-US"/>
                    </w:rPr>
                    <w:t>Đ</w:t>
                  </w:r>
                  <w:r w:rsidR="00F83635" w:rsidRPr="0028391A">
                    <w:rPr>
                      <w:rFonts w:ascii="Times New Roman" w:hAnsi="Times New Roman" w:cs="Times New Roman"/>
                      <w:sz w:val="26"/>
                      <w:szCs w:val="26"/>
                    </w:rPr>
                    <w:t xml:space="preserve">áy nhỏ phẳng </w:t>
                  </w:r>
                  <w:r w:rsidR="00F83635">
                    <w:rPr>
                      <w:rFonts w:ascii="Wingdings" w:eastAsia="Wingdings" w:hAnsi="Wingdings" w:cs="Wingdings"/>
                    </w:rPr>
                    <w:t>à</w:t>
                  </w:r>
                  <w:r w:rsidR="00F83635" w:rsidRPr="0028391A">
                    <w:rPr>
                      <w:rFonts w:ascii="Times New Roman" w:hAnsi="Times New Roman" w:cs="Times New Roman"/>
                      <w:sz w:val="26"/>
                      <w:szCs w:val="26"/>
                    </w:rPr>
                    <w:t xml:space="preserve"> tiên lượng xấu do tình trạng thiếu oxy.</w:t>
                  </w:r>
                </w:p>
              </w:tc>
            </w:tr>
            <w:tr w:rsidR="00F83635" w14:paraId="3B75C3D5" w14:textId="77777777" w:rsidTr="00F83635">
              <w:trPr>
                <w:trHeight w:val="510"/>
              </w:trPr>
              <w:tc>
                <w:tcPr>
                  <w:tcW w:w="1134" w:type="dxa"/>
                  <w:tcBorders>
                    <w:top w:val="single" w:sz="4" w:space="0" w:color="auto"/>
                    <w:left w:val="single" w:sz="4" w:space="0" w:color="auto"/>
                    <w:bottom w:val="single" w:sz="4" w:space="0" w:color="auto"/>
                    <w:right w:val="single" w:sz="4" w:space="0" w:color="auto"/>
                  </w:tcBorders>
                  <w:hideMark/>
                </w:tcPr>
                <w:p w14:paraId="1961BC70" w14:textId="77777777" w:rsidR="00F83635" w:rsidRPr="0028391A" w:rsidRDefault="00F83635" w:rsidP="00F83635">
                  <w:pPr>
                    <w:tabs>
                      <w:tab w:val="left" w:pos="2116"/>
                      <w:tab w:val="left" w:pos="4057"/>
                    </w:tabs>
                    <w:spacing w:after="0"/>
                    <w:rPr>
                      <w:rFonts w:ascii="Times New Roman" w:hAnsi="Times New Roman" w:cs="Times New Roman"/>
                      <w:b/>
                      <w:bCs/>
                      <w:sz w:val="26"/>
                      <w:szCs w:val="26"/>
                    </w:rPr>
                  </w:pPr>
                  <w:r w:rsidRPr="0028391A">
                    <w:rPr>
                      <w:rFonts w:ascii="Times New Roman" w:hAnsi="Times New Roman" w:cs="Times New Roman"/>
                      <w:b/>
                      <w:bCs/>
                      <w:sz w:val="26"/>
                      <w:szCs w:val="26"/>
                    </w:rPr>
                    <w:t>Kéo dài</w:t>
                  </w:r>
                </w:p>
              </w:tc>
              <w:tc>
                <w:tcPr>
                  <w:tcW w:w="2835" w:type="dxa"/>
                  <w:tcBorders>
                    <w:top w:val="single" w:sz="4" w:space="0" w:color="auto"/>
                    <w:left w:val="single" w:sz="4" w:space="0" w:color="auto"/>
                    <w:bottom w:val="single" w:sz="4" w:space="0" w:color="auto"/>
                    <w:right w:val="single" w:sz="4" w:space="0" w:color="auto"/>
                  </w:tcBorders>
                  <w:hideMark/>
                </w:tcPr>
                <w:p w14:paraId="0584DF5B" w14:textId="77777777" w:rsidR="007E53C3" w:rsidRDefault="00F83635"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rPr>
                    <w:t xml:space="preserve">- </w:t>
                  </w:r>
                  <w:r w:rsidR="0020672B">
                    <w:rPr>
                      <w:rFonts w:ascii="Times New Roman" w:hAnsi="Times New Roman" w:cs="Times New Roman"/>
                      <w:sz w:val="26"/>
                      <w:szCs w:val="26"/>
                      <w:lang w:val="en-US"/>
                    </w:rPr>
                    <w:t>Biên độ</w:t>
                  </w:r>
                  <w:r>
                    <w:rPr>
                      <w:rFonts w:ascii="Times New Roman" w:hAnsi="Times New Roman" w:cs="Times New Roman"/>
                      <w:sz w:val="26"/>
                      <w:szCs w:val="26"/>
                    </w:rPr>
                    <w:t xml:space="preserve"> ≥ 15 bpm</w:t>
                  </w:r>
                </w:p>
                <w:p w14:paraId="38329873" w14:textId="10E461B3" w:rsidR="00F83635" w:rsidRDefault="007E53C3"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 xml:space="preserve">- Thời gian: </w:t>
                  </w:r>
                  <w:r w:rsidR="00F83635">
                    <w:rPr>
                      <w:rFonts w:ascii="Times New Roman" w:hAnsi="Times New Roman" w:cs="Times New Roman"/>
                      <w:sz w:val="26"/>
                      <w:szCs w:val="26"/>
                    </w:rPr>
                    <w:t>2p – 10p.</w:t>
                  </w:r>
                </w:p>
                <w:p w14:paraId="2F943B1A" w14:textId="02845EAD" w:rsidR="0020672B" w:rsidRDefault="0020672B" w:rsidP="00F83635">
                  <w:p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Kéo</w:t>
                  </w:r>
                  <w:r>
                    <w:rPr>
                      <w:rFonts w:ascii="Times New Roman" w:hAnsi="Times New Roman" w:cs="Times New Roman"/>
                      <w:sz w:val="26"/>
                      <w:szCs w:val="26"/>
                    </w:rPr>
                    <w:t xml:space="preserve"> &gt; 10p: </w:t>
                  </w:r>
                  <w:r>
                    <w:rPr>
                      <w:rFonts w:ascii="Times New Roman" w:hAnsi="Times New Roman" w:cs="Times New Roman"/>
                      <w:sz w:val="26"/>
                      <w:szCs w:val="26"/>
                      <w:lang w:val="en-US"/>
                    </w:rPr>
                    <w:t>Thay đổi</w:t>
                  </w:r>
                  <w:r>
                    <w:rPr>
                      <w:rFonts w:ascii="Times New Roman" w:hAnsi="Times New Roman" w:cs="Times New Roman"/>
                      <w:sz w:val="26"/>
                      <w:szCs w:val="26"/>
                    </w:rPr>
                    <w:t xml:space="preserve"> baseline</w:t>
                  </w:r>
                </w:p>
              </w:tc>
              <w:tc>
                <w:tcPr>
                  <w:tcW w:w="4063" w:type="dxa"/>
                  <w:tcBorders>
                    <w:top w:val="single" w:sz="4" w:space="0" w:color="auto"/>
                    <w:left w:val="single" w:sz="4" w:space="0" w:color="auto"/>
                    <w:bottom w:val="single" w:sz="4" w:space="0" w:color="auto"/>
                    <w:right w:val="single" w:sz="4" w:space="0" w:color="auto"/>
                  </w:tcBorders>
                  <w:hideMark/>
                </w:tcPr>
                <w:p w14:paraId="64AC278A" w14:textId="77777777" w:rsidR="00F83635" w:rsidRDefault="00F83635" w:rsidP="00F83635">
                  <w:pPr>
                    <w:tabs>
                      <w:tab w:val="left" w:pos="2116"/>
                      <w:tab w:val="left" w:pos="4057"/>
                    </w:tabs>
                    <w:spacing w:after="0"/>
                    <w:jc w:val="both"/>
                    <w:rPr>
                      <w:rFonts w:ascii="Times New Roman" w:hAnsi="Times New Roman" w:cs="Times New Roman"/>
                      <w:sz w:val="26"/>
                      <w:szCs w:val="26"/>
                    </w:rPr>
                  </w:pPr>
                  <w:r>
                    <w:rPr>
                      <w:rFonts w:ascii="Times New Roman" w:hAnsi="Times New Roman" w:cs="Times New Roman"/>
                      <w:sz w:val="26"/>
                      <w:szCs w:val="26"/>
                    </w:rPr>
                    <w:t>Thường sau nhịp giảm kéo dài sẽ re-set lại baseline.</w:t>
                  </w:r>
                </w:p>
              </w:tc>
            </w:tr>
          </w:tbl>
          <w:p w14:paraId="38E70ABE" w14:textId="43749867" w:rsidR="00142B6B" w:rsidRPr="00F83635" w:rsidRDefault="00142B6B" w:rsidP="00F83635">
            <w:pPr>
              <w:spacing w:after="0"/>
              <w:rPr>
                <w:rFonts w:ascii="Times New Roman" w:hAnsi="Times New Roman" w:cs="Times New Roman"/>
                <w:sz w:val="26"/>
                <w:szCs w:val="26"/>
                <w:lang w:val="en-US"/>
              </w:rPr>
            </w:pPr>
          </w:p>
        </w:tc>
      </w:tr>
      <w:tr w:rsidR="00070109" w14:paraId="4A959587" w14:textId="77777777" w:rsidTr="00310F80">
        <w:tc>
          <w:tcPr>
            <w:tcW w:w="1555" w:type="dxa"/>
          </w:tcPr>
          <w:p w14:paraId="781E6646" w14:textId="64E853A4" w:rsidR="00070109" w:rsidRDefault="00F234D5" w:rsidP="00DA0922">
            <w:pPr>
              <w:spacing w:after="0"/>
              <w:rPr>
                <w:rFonts w:ascii="Times New Roman" w:hAnsi="Times New Roman" w:cs="Times New Roman"/>
                <w:sz w:val="26"/>
                <w:szCs w:val="26"/>
                <w:lang w:val="en-US"/>
              </w:rPr>
            </w:pPr>
            <w:r>
              <w:rPr>
                <w:rFonts w:ascii="Times New Roman" w:hAnsi="Times New Roman" w:cs="Times New Roman"/>
                <w:sz w:val="26"/>
                <w:szCs w:val="26"/>
              </w:rPr>
              <w:t>Biểu đồ hình sin:</w:t>
            </w:r>
          </w:p>
        </w:tc>
        <w:tc>
          <w:tcPr>
            <w:tcW w:w="8505" w:type="dxa"/>
          </w:tcPr>
          <w:p w14:paraId="0B35F2E7" w14:textId="2C534CDC" w:rsidR="00070109" w:rsidRPr="00F234D5" w:rsidRDefault="00F234D5" w:rsidP="00F234D5">
            <w:pPr>
              <w:pStyle w:val="ListParagraph"/>
              <w:numPr>
                <w:ilvl w:val="0"/>
                <w:numId w:val="9"/>
              </w:numPr>
              <w:tabs>
                <w:tab w:val="left" w:pos="2116"/>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ĐN: B</w:t>
            </w:r>
            <w:r w:rsidRPr="00F234D5">
              <w:rPr>
                <w:rFonts w:ascii="Times New Roman" w:hAnsi="Times New Roman" w:cs="Times New Roman"/>
                <w:sz w:val="26"/>
                <w:szCs w:val="26"/>
              </w:rPr>
              <w:t>iểu đồ uốn lượn 1 cách mềm mại, dạng đường sin, tần số 3-5 lần/phút, và tồn tại trong thời gian ≥ 20 phút.</w:t>
            </w:r>
          </w:p>
          <w:p w14:paraId="1C2E264D" w14:textId="40E026DD" w:rsidR="00F234D5" w:rsidRPr="00F234D5" w:rsidRDefault="00F234D5" w:rsidP="00F234D5">
            <w:pPr>
              <w:pStyle w:val="ListParagraph"/>
              <w:numPr>
                <w:ilvl w:val="0"/>
                <w:numId w:val="9"/>
              </w:numPr>
              <w:tabs>
                <w:tab w:val="left" w:pos="2116"/>
                <w:tab w:val="left" w:pos="4057"/>
              </w:tabs>
              <w:spacing w:after="0"/>
              <w:rPr>
                <w:rFonts w:ascii="Times New Roman" w:hAnsi="Times New Roman" w:cs="Times New Roman"/>
                <w:b/>
                <w:bCs/>
                <w:sz w:val="26"/>
                <w:szCs w:val="26"/>
              </w:rPr>
            </w:pPr>
            <w:r w:rsidRPr="00F234D5">
              <w:rPr>
                <w:rFonts w:ascii="Times New Roman" w:hAnsi="Times New Roman" w:cs="Times New Roman"/>
                <w:sz w:val="26"/>
                <w:szCs w:val="26"/>
              </w:rPr>
              <w:t>Biểu đồ hình giả sin: gần giống biểu đồ hình sin, nhưng uốn lượn kém mềm mại hơn, và thường với thời gian không ổn định.</w:t>
            </w:r>
          </w:p>
          <w:p w14:paraId="41468CD5" w14:textId="2FB44210" w:rsidR="00070109" w:rsidRPr="000F6A38" w:rsidRDefault="00070109" w:rsidP="00F83635">
            <w:pPr>
              <w:tabs>
                <w:tab w:val="left" w:pos="2116"/>
                <w:tab w:val="left" w:pos="4057"/>
              </w:tabs>
              <w:spacing w:after="0"/>
              <w:rPr>
                <w:rFonts w:ascii="Times New Roman" w:hAnsi="Times New Roman" w:cs="Times New Roman"/>
                <w:b/>
                <w:bCs/>
                <w:sz w:val="26"/>
                <w:szCs w:val="26"/>
              </w:rPr>
            </w:pPr>
          </w:p>
        </w:tc>
      </w:tr>
    </w:tbl>
    <w:p w14:paraId="2E44501B" w14:textId="77777777" w:rsidR="00F33BC9" w:rsidRDefault="00F33BC9" w:rsidP="00DA0922">
      <w:pPr>
        <w:spacing w:after="0"/>
        <w:rPr>
          <w:rFonts w:ascii="Times New Roman" w:hAnsi="Times New Roman" w:cs="Times New Roman"/>
          <w:sz w:val="26"/>
          <w:szCs w:val="26"/>
        </w:rPr>
      </w:pPr>
    </w:p>
    <w:p w14:paraId="33FCAD6F" w14:textId="77777777" w:rsidR="002C10DF" w:rsidRPr="001910CC" w:rsidRDefault="002C10DF" w:rsidP="00DA0922">
      <w:pPr>
        <w:tabs>
          <w:tab w:val="left" w:pos="2116"/>
          <w:tab w:val="left" w:pos="4057"/>
        </w:tabs>
        <w:spacing w:after="0"/>
        <w:rPr>
          <w:rFonts w:ascii="Times New Roman" w:hAnsi="Times New Roman" w:cs="Times New Roman"/>
          <w:sz w:val="26"/>
          <w:szCs w:val="26"/>
        </w:rPr>
      </w:pPr>
    </w:p>
    <w:p w14:paraId="7F964BB8" w14:textId="77777777" w:rsidR="00D80E19" w:rsidRPr="00F33BC9" w:rsidRDefault="00D80E19" w:rsidP="00DA0922">
      <w:pPr>
        <w:tabs>
          <w:tab w:val="left" w:pos="2116"/>
          <w:tab w:val="left" w:pos="4057"/>
        </w:tabs>
        <w:spacing w:after="0"/>
        <w:rPr>
          <w:rFonts w:ascii="Times New Roman" w:hAnsi="Times New Roman" w:cs="Times New Roman"/>
          <w:b/>
          <w:bCs/>
          <w:color w:val="0070C0"/>
          <w:sz w:val="26"/>
          <w:szCs w:val="26"/>
        </w:rPr>
      </w:pPr>
      <w:r w:rsidRPr="00F33BC9">
        <w:rPr>
          <w:rFonts w:ascii="Times New Roman" w:hAnsi="Times New Roman" w:cs="Times New Roman"/>
          <w:b/>
          <w:bCs/>
          <w:color w:val="0070C0"/>
          <w:sz w:val="26"/>
          <w:szCs w:val="26"/>
        </w:rPr>
        <w:t>PHÂN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5012"/>
        <w:gridCol w:w="3114"/>
      </w:tblGrid>
      <w:tr w:rsidR="004C6C03" w:rsidRPr="001910CC" w14:paraId="2D69BB7F" w14:textId="77777777" w:rsidTr="003D4BFB">
        <w:tc>
          <w:tcPr>
            <w:tcW w:w="1242" w:type="dxa"/>
            <w:shd w:val="clear" w:color="auto" w:fill="auto"/>
          </w:tcPr>
          <w:p w14:paraId="43E3CE3A" w14:textId="7CE4DD13" w:rsidR="004C6C03" w:rsidRPr="00F234D5" w:rsidRDefault="00F234D5" w:rsidP="00DA0922">
            <w:pPr>
              <w:tabs>
                <w:tab w:val="left" w:pos="2116"/>
                <w:tab w:val="left" w:pos="4057"/>
              </w:tabs>
              <w:spacing w:after="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Loại</w:t>
            </w:r>
          </w:p>
        </w:tc>
        <w:tc>
          <w:tcPr>
            <w:tcW w:w="5142" w:type="dxa"/>
            <w:shd w:val="clear" w:color="auto" w:fill="auto"/>
          </w:tcPr>
          <w:p w14:paraId="156B4EA1" w14:textId="77777777" w:rsidR="004C6C03" w:rsidRPr="00F33BC9" w:rsidRDefault="004C6C03" w:rsidP="00DA0922">
            <w:pPr>
              <w:tabs>
                <w:tab w:val="left" w:pos="2116"/>
                <w:tab w:val="left" w:pos="4057"/>
              </w:tabs>
              <w:spacing w:after="0"/>
              <w:jc w:val="center"/>
              <w:rPr>
                <w:rFonts w:ascii="Times New Roman" w:hAnsi="Times New Roman" w:cs="Times New Roman"/>
                <w:b/>
                <w:bCs/>
                <w:sz w:val="26"/>
                <w:szCs w:val="26"/>
              </w:rPr>
            </w:pPr>
            <w:r w:rsidRPr="00F33BC9">
              <w:rPr>
                <w:rFonts w:ascii="Times New Roman" w:hAnsi="Times New Roman" w:cs="Times New Roman"/>
                <w:b/>
                <w:bCs/>
                <w:sz w:val="26"/>
                <w:szCs w:val="26"/>
              </w:rPr>
              <w:t>Điều kiện</w:t>
            </w:r>
          </w:p>
        </w:tc>
        <w:tc>
          <w:tcPr>
            <w:tcW w:w="3192" w:type="dxa"/>
            <w:shd w:val="clear" w:color="auto" w:fill="auto"/>
          </w:tcPr>
          <w:p w14:paraId="50B43BDF" w14:textId="77777777" w:rsidR="004C6C03" w:rsidRPr="00F33BC9" w:rsidRDefault="004C6C03" w:rsidP="00DA0922">
            <w:pPr>
              <w:tabs>
                <w:tab w:val="left" w:pos="2116"/>
                <w:tab w:val="left" w:pos="4057"/>
              </w:tabs>
              <w:spacing w:after="0"/>
              <w:jc w:val="center"/>
              <w:rPr>
                <w:rFonts w:ascii="Times New Roman" w:hAnsi="Times New Roman" w:cs="Times New Roman"/>
                <w:b/>
                <w:bCs/>
                <w:sz w:val="26"/>
                <w:szCs w:val="26"/>
              </w:rPr>
            </w:pPr>
            <w:r w:rsidRPr="00F33BC9">
              <w:rPr>
                <w:rFonts w:ascii="Times New Roman" w:hAnsi="Times New Roman" w:cs="Times New Roman"/>
                <w:b/>
                <w:bCs/>
                <w:sz w:val="26"/>
                <w:szCs w:val="26"/>
              </w:rPr>
              <w:t>Xử trí</w:t>
            </w:r>
          </w:p>
        </w:tc>
      </w:tr>
      <w:tr w:rsidR="004C6C03" w:rsidRPr="001910CC" w14:paraId="715B1A84" w14:textId="77777777" w:rsidTr="003D4BFB">
        <w:tc>
          <w:tcPr>
            <w:tcW w:w="1242" w:type="dxa"/>
            <w:shd w:val="clear" w:color="auto" w:fill="auto"/>
          </w:tcPr>
          <w:p w14:paraId="4C4AB6AD"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Loại I</w:t>
            </w:r>
          </w:p>
        </w:tc>
        <w:tc>
          <w:tcPr>
            <w:tcW w:w="5142" w:type="dxa"/>
            <w:shd w:val="clear" w:color="auto" w:fill="auto"/>
          </w:tcPr>
          <w:p w14:paraId="694EE5E2"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Thỏa đồng thời:</w:t>
            </w:r>
          </w:p>
          <w:p w14:paraId="12D6038B"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Baseline: 110-160 nhịp/phút</w:t>
            </w:r>
          </w:p>
          <w:p w14:paraId="3752A950"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Dao động nội tại trung bình</w:t>
            </w:r>
          </w:p>
          <w:p w14:paraId="79363647"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Không được có nhịp giảm bất định/muộn.</w:t>
            </w:r>
          </w:p>
        </w:tc>
        <w:tc>
          <w:tcPr>
            <w:tcW w:w="3192" w:type="dxa"/>
            <w:shd w:val="clear" w:color="auto" w:fill="auto"/>
          </w:tcPr>
          <w:p w14:paraId="2FCD484A" w14:textId="77777777"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Bình thường</w:t>
            </w:r>
            <w:r w:rsidR="00EA152E" w:rsidRPr="001910CC">
              <w:rPr>
                <w:rFonts w:ascii="Times New Roman" w:hAnsi="Times New Roman" w:cs="Times New Roman"/>
                <w:sz w:val="26"/>
                <w:szCs w:val="26"/>
              </w:rPr>
              <w:t xml:space="preserve"> </w:t>
            </w:r>
            <w:r w:rsidRPr="001910CC">
              <w:rPr>
                <w:rFonts w:ascii="Times New Roman" w:hAnsi="Times New Roman" w:cs="Times New Roman"/>
                <w:sz w:val="26"/>
                <w:szCs w:val="26"/>
              </w:rPr>
              <w:t>tại</w:t>
            </w:r>
            <w:r w:rsidR="00EA152E" w:rsidRPr="001910CC">
              <w:rPr>
                <w:rFonts w:ascii="Times New Roman" w:hAnsi="Times New Roman" w:cs="Times New Roman"/>
                <w:sz w:val="26"/>
                <w:szCs w:val="26"/>
              </w:rPr>
              <w:t xml:space="preserve"> thời điểm khảo sát, nếu không kèm theo sự kiện nào khác có thể ảnh hưởng đến thai </w:t>
            </w:r>
            <w:r w:rsidR="00EA152E" w:rsidRPr="001910CC">
              <w:rPr>
                <w:rFonts w:ascii="Wingdings" w:eastAsia="Wingdings" w:hAnsi="Wingdings" w:cs="Wingdings"/>
                <w:sz w:val="26"/>
                <w:szCs w:val="26"/>
              </w:rPr>
              <w:t>à</w:t>
            </w:r>
            <w:r w:rsidR="00EA152E" w:rsidRPr="001910CC">
              <w:rPr>
                <w:rFonts w:ascii="Times New Roman" w:hAnsi="Times New Roman" w:cs="Times New Roman"/>
                <w:sz w:val="26"/>
                <w:szCs w:val="26"/>
              </w:rPr>
              <w:t xml:space="preserve"> </w:t>
            </w:r>
            <w:r w:rsidRPr="001910CC">
              <w:rPr>
                <w:rFonts w:ascii="Times New Roman" w:hAnsi="Times New Roman" w:cs="Times New Roman"/>
                <w:sz w:val="26"/>
                <w:szCs w:val="26"/>
              </w:rPr>
              <w:t xml:space="preserve">không cần can thiệp, </w:t>
            </w:r>
            <w:r w:rsidR="00EA152E" w:rsidRPr="001910CC">
              <w:rPr>
                <w:rFonts w:ascii="Times New Roman" w:hAnsi="Times New Roman" w:cs="Times New Roman"/>
                <w:sz w:val="26"/>
                <w:szCs w:val="26"/>
              </w:rPr>
              <w:t>chuyển dạ có thể được theo dõi một cách thường quy.</w:t>
            </w:r>
          </w:p>
        </w:tc>
      </w:tr>
      <w:tr w:rsidR="004C6C03" w:rsidRPr="001910CC" w14:paraId="19E6F186" w14:textId="77777777" w:rsidTr="003D4BFB">
        <w:tc>
          <w:tcPr>
            <w:tcW w:w="1242" w:type="dxa"/>
            <w:shd w:val="clear" w:color="auto" w:fill="auto"/>
          </w:tcPr>
          <w:p w14:paraId="4F153FC6"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Loại II</w:t>
            </w:r>
          </w:p>
        </w:tc>
        <w:tc>
          <w:tcPr>
            <w:tcW w:w="5142" w:type="dxa"/>
            <w:shd w:val="clear" w:color="auto" w:fill="auto"/>
          </w:tcPr>
          <w:p w14:paraId="7D3C78A6" w14:textId="77777777" w:rsidR="00E41A4C"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Không thỏa tiêu chuẩn loại I hay loại III</w:t>
            </w:r>
            <w:r w:rsidR="00E41A4C" w:rsidRPr="001910CC">
              <w:rPr>
                <w:rFonts w:ascii="Times New Roman" w:hAnsi="Times New Roman" w:cs="Times New Roman"/>
                <w:sz w:val="26"/>
                <w:szCs w:val="26"/>
              </w:rPr>
              <w:t>. Có thể: nhịp nhanh hoặc chậm đơn thuần</w:t>
            </w:r>
            <w:r w:rsidR="00E41A4C" w:rsidRPr="001910CC">
              <w:rPr>
                <w:rFonts w:ascii="Times New Roman" w:hAnsi="Times New Roman" w:cs="Times New Roman"/>
                <w:sz w:val="26"/>
                <w:szCs w:val="26"/>
              </w:rPr>
              <w:br/>
              <w:t>dao động nội tại tối thiểu</w:t>
            </w:r>
            <w:r w:rsidR="00E41A4C" w:rsidRPr="001910CC">
              <w:rPr>
                <w:rFonts w:ascii="Times New Roman" w:hAnsi="Times New Roman" w:cs="Times New Roman"/>
                <w:sz w:val="26"/>
                <w:szCs w:val="26"/>
              </w:rPr>
              <w:br/>
              <w:t>mất dao động nội tại không kèm nhịp giảm</w:t>
            </w:r>
            <w:r w:rsidR="00E41A4C" w:rsidRPr="001910CC">
              <w:rPr>
                <w:rFonts w:ascii="Times New Roman" w:hAnsi="Times New Roman" w:cs="Times New Roman"/>
                <w:sz w:val="26"/>
                <w:szCs w:val="26"/>
              </w:rPr>
              <w:br/>
              <w:t>dao động nội tại quá nhiều</w:t>
            </w:r>
            <w:r w:rsidR="00E41A4C" w:rsidRPr="001910CC">
              <w:rPr>
                <w:rFonts w:ascii="Times New Roman" w:hAnsi="Times New Roman" w:cs="Times New Roman"/>
                <w:sz w:val="26"/>
                <w:szCs w:val="26"/>
              </w:rPr>
              <w:br/>
              <w:t>không có nhịp tăng sau cử động thai</w:t>
            </w:r>
            <w:r w:rsidR="00E41A4C" w:rsidRPr="001910CC">
              <w:rPr>
                <w:rFonts w:ascii="Times New Roman" w:hAnsi="Times New Roman" w:cs="Times New Roman"/>
                <w:sz w:val="26"/>
                <w:szCs w:val="26"/>
              </w:rPr>
              <w:br/>
              <w:t>nhịp giảm muộn/bất định lặp lại có kèm dao động nội tại</w:t>
            </w:r>
            <w:r w:rsidR="00E41A4C" w:rsidRPr="001910CC">
              <w:rPr>
                <w:rFonts w:ascii="Times New Roman" w:hAnsi="Times New Roman" w:cs="Times New Roman"/>
                <w:sz w:val="26"/>
                <w:szCs w:val="26"/>
              </w:rPr>
              <w:br/>
              <w:t>nhịp giảm kéo dài</w:t>
            </w:r>
            <w:r w:rsidR="00E41A4C" w:rsidRPr="001910CC">
              <w:rPr>
                <w:rFonts w:ascii="Times New Roman" w:hAnsi="Times New Roman" w:cs="Times New Roman"/>
                <w:sz w:val="26"/>
                <w:szCs w:val="26"/>
              </w:rPr>
              <w:br/>
              <w:t>nhịp giảm bất định tiên lượng xấu.</w:t>
            </w:r>
          </w:p>
        </w:tc>
        <w:tc>
          <w:tcPr>
            <w:tcW w:w="3192" w:type="dxa"/>
            <w:shd w:val="clear" w:color="auto" w:fill="auto"/>
          </w:tcPr>
          <w:p w14:paraId="13ED83D3" w14:textId="77777777"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Không đủ để dự báo tình trạng thăng bằng kiềm toan ở thời điểm quan sát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cần theo dõi và đánh giá liên tục trong bối cảnh lâm sàng tổng thể.</w:t>
            </w:r>
          </w:p>
        </w:tc>
      </w:tr>
      <w:tr w:rsidR="004C6C03" w:rsidRPr="001910CC" w14:paraId="4117A368" w14:textId="77777777" w:rsidTr="003D4BFB">
        <w:tc>
          <w:tcPr>
            <w:tcW w:w="1242" w:type="dxa"/>
            <w:shd w:val="clear" w:color="auto" w:fill="auto"/>
          </w:tcPr>
          <w:p w14:paraId="4BCC5A2D"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Loại III</w:t>
            </w:r>
          </w:p>
        </w:tc>
        <w:tc>
          <w:tcPr>
            <w:tcW w:w="5142" w:type="dxa"/>
            <w:shd w:val="clear" w:color="auto" w:fill="auto"/>
          </w:tcPr>
          <w:p w14:paraId="79AC4889" w14:textId="4C8615DB"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w:t>
            </w:r>
            <w:r w:rsidR="004C6C03" w:rsidRPr="001910CC">
              <w:rPr>
                <w:rFonts w:ascii="Times New Roman" w:hAnsi="Times New Roman" w:cs="Times New Roman"/>
                <w:sz w:val="26"/>
                <w:szCs w:val="26"/>
              </w:rPr>
              <w:t>Tiêu chuẩn</w:t>
            </w:r>
            <w:r w:rsidR="00DE36BF">
              <w:rPr>
                <w:rFonts w:ascii="Times New Roman" w:hAnsi="Times New Roman" w:cs="Times New Roman"/>
                <w:sz w:val="26"/>
                <w:szCs w:val="26"/>
                <w:lang w:val="en-US"/>
              </w:rPr>
              <w:t>:</w:t>
            </w:r>
            <w:r w:rsidR="004C6C03" w:rsidRPr="001910CC">
              <w:rPr>
                <w:rFonts w:ascii="Times New Roman" w:hAnsi="Times New Roman" w:cs="Times New Roman"/>
                <w:sz w:val="26"/>
                <w:szCs w:val="26"/>
              </w:rPr>
              <w:t xml:space="preserve"> vắng mặt hoàn toàn dao động nội tại </w:t>
            </w:r>
            <w:r w:rsidR="00B02CFA">
              <w:rPr>
                <w:rFonts w:ascii="Times New Roman" w:hAnsi="Times New Roman" w:cs="Times New Roman"/>
                <w:sz w:val="26"/>
                <w:szCs w:val="26"/>
                <w:lang w:val="en-US"/>
              </w:rPr>
              <w:t>kèm</w:t>
            </w:r>
            <w:r w:rsidR="004C6C03" w:rsidRPr="001910CC">
              <w:rPr>
                <w:rFonts w:ascii="Times New Roman" w:hAnsi="Times New Roman" w:cs="Times New Roman"/>
                <w:sz w:val="26"/>
                <w:szCs w:val="26"/>
              </w:rPr>
              <w:t xml:space="preserve"> 1</w:t>
            </w:r>
            <w:r w:rsidR="00DE36BF">
              <w:rPr>
                <w:rFonts w:ascii="Times New Roman" w:hAnsi="Times New Roman" w:cs="Times New Roman"/>
                <w:sz w:val="26"/>
                <w:szCs w:val="26"/>
                <w:lang w:val="en-US"/>
              </w:rPr>
              <w:t>/</w:t>
            </w:r>
            <w:r w:rsidR="004C6C03" w:rsidRPr="001910CC">
              <w:rPr>
                <w:rFonts w:ascii="Times New Roman" w:hAnsi="Times New Roman" w:cs="Times New Roman"/>
                <w:sz w:val="26"/>
                <w:szCs w:val="26"/>
              </w:rPr>
              <w:t>3 yếu tố:</w:t>
            </w:r>
          </w:p>
          <w:p w14:paraId="6167A7F4"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Nhịp giảm muộn lặp lại</w:t>
            </w:r>
          </w:p>
          <w:p w14:paraId="60A322F7" w14:textId="77777777" w:rsidR="004C6C03" w:rsidRPr="001910CC"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Nhịp giảm bất định lặp lại</w:t>
            </w:r>
          </w:p>
          <w:p w14:paraId="6D814A13" w14:textId="498F143D" w:rsidR="004C6C03" w:rsidRDefault="004C6C03"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Trị số tim thai căn bản chậm</w:t>
            </w:r>
          </w:p>
          <w:p w14:paraId="1108430D" w14:textId="737DE1C1" w:rsidR="00DE36BF" w:rsidRPr="00DE36BF" w:rsidRDefault="00DE36BF" w:rsidP="00DA0922">
            <w:pPr>
              <w:tabs>
                <w:tab w:val="left" w:pos="2116"/>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(lặp lại: 50% so với số co gò)</w:t>
            </w:r>
          </w:p>
          <w:p w14:paraId="1403ADC5" w14:textId="39D8B471" w:rsidR="00EA152E"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w:t>
            </w:r>
            <w:r w:rsidR="00EA152E" w:rsidRPr="001910CC">
              <w:rPr>
                <w:rFonts w:ascii="Times New Roman" w:hAnsi="Times New Roman" w:cs="Times New Roman"/>
                <w:sz w:val="26"/>
                <w:szCs w:val="26"/>
              </w:rPr>
              <w:t>Hoặc là Biểu đồ hình sin</w:t>
            </w:r>
          </w:p>
        </w:tc>
        <w:tc>
          <w:tcPr>
            <w:tcW w:w="3192" w:type="dxa"/>
            <w:shd w:val="clear" w:color="auto" w:fill="auto"/>
          </w:tcPr>
          <w:p w14:paraId="6C2E2393" w14:textId="77777777" w:rsidR="004C6C03" w:rsidRPr="001910CC" w:rsidRDefault="00E41A4C"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Rối loạn thăng bằng kiểm toan ở thời điểm khảo sát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chấm dứt chuyển dạ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mổ lấy thai</w:t>
            </w:r>
          </w:p>
        </w:tc>
      </w:tr>
    </w:tbl>
    <w:p w14:paraId="42E4A0ED" w14:textId="77777777" w:rsidR="004C6C03" w:rsidRPr="00F33BC9" w:rsidRDefault="00E41A4C" w:rsidP="00DA0922">
      <w:pPr>
        <w:tabs>
          <w:tab w:val="left" w:pos="2116"/>
          <w:tab w:val="left" w:pos="4057"/>
        </w:tabs>
        <w:spacing w:after="0"/>
        <w:jc w:val="center"/>
        <w:rPr>
          <w:rFonts w:ascii="Times New Roman" w:hAnsi="Times New Roman" w:cs="Times New Roman"/>
          <w:b/>
          <w:bCs/>
          <w:sz w:val="36"/>
          <w:szCs w:val="36"/>
        </w:rPr>
      </w:pPr>
      <w:r w:rsidRPr="001910CC">
        <w:rPr>
          <w:rFonts w:ascii="Times New Roman" w:hAnsi="Times New Roman" w:cs="Times New Roman"/>
          <w:sz w:val="26"/>
          <w:szCs w:val="26"/>
        </w:rPr>
        <w:br w:type="page"/>
      </w:r>
      <w:r w:rsidRPr="00F33BC9">
        <w:rPr>
          <w:rFonts w:ascii="Times New Roman" w:hAnsi="Times New Roman" w:cs="Times New Roman"/>
          <w:b/>
          <w:bCs/>
          <w:color w:val="0070C0"/>
          <w:sz w:val="36"/>
          <w:szCs w:val="36"/>
        </w:rPr>
        <w:t>SẢN ĐỒ</w:t>
      </w:r>
    </w:p>
    <w:p w14:paraId="2B771AF8" w14:textId="77777777" w:rsidR="00DE36BF" w:rsidRDefault="00DE36BF" w:rsidP="00DA0922">
      <w:pPr>
        <w:tabs>
          <w:tab w:val="left" w:pos="2116"/>
          <w:tab w:val="left" w:pos="4057"/>
        </w:tabs>
        <w:spacing w:after="0"/>
        <w:rPr>
          <w:rFonts w:ascii="Times New Roman" w:hAnsi="Times New Roman" w:cs="Times New Roman"/>
          <w:sz w:val="26"/>
          <w:szCs w:val="26"/>
        </w:rPr>
      </w:pPr>
    </w:p>
    <w:p w14:paraId="57FE7D43" w14:textId="3F4A965C" w:rsidR="00A04759" w:rsidRPr="001910CC" w:rsidRDefault="00A04759"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Sản đồ Model WHO 1993</w:t>
      </w:r>
    </w:p>
    <w:p w14:paraId="63F5934B" w14:textId="7FA9FDB8" w:rsidR="00CA260F" w:rsidRPr="00DE36BF" w:rsidRDefault="00CA260F" w:rsidP="00DA0922">
      <w:pPr>
        <w:tabs>
          <w:tab w:val="left" w:pos="2116"/>
          <w:tab w:val="left" w:pos="4057"/>
        </w:tabs>
        <w:spacing w:after="0"/>
        <w:rPr>
          <w:rFonts w:ascii="Times New Roman" w:hAnsi="Times New Roman" w:cs="Times New Roman"/>
          <w:b/>
          <w:bCs/>
          <w:color w:val="0070C0"/>
          <w:sz w:val="26"/>
          <w:szCs w:val="26"/>
        </w:rPr>
      </w:pPr>
      <w:r w:rsidRPr="00DE36BF">
        <w:rPr>
          <w:rFonts w:ascii="Times New Roman" w:hAnsi="Times New Roman" w:cs="Times New Roman"/>
          <w:b/>
          <w:bCs/>
          <w:color w:val="0070C0"/>
          <w:sz w:val="26"/>
          <w:szCs w:val="26"/>
        </w:rPr>
        <w:t>I. Cấu tạo</w:t>
      </w:r>
    </w:p>
    <w:p w14:paraId="7C86642E" w14:textId="5D5420B9" w:rsidR="00CA260F" w:rsidRPr="001910CC" w:rsidRDefault="00F12A35"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noProof/>
          <w:sz w:val="26"/>
          <w:szCs w:val="26"/>
        </w:rPr>
        <w:drawing>
          <wp:anchor distT="0" distB="0" distL="114300" distR="114300" simplePos="0" relativeHeight="251658243" behindDoc="0" locked="0" layoutInCell="1" allowOverlap="1" wp14:anchorId="6A2EA02D" wp14:editId="53CCA3C2">
            <wp:simplePos x="0" y="0"/>
            <wp:positionH relativeFrom="column">
              <wp:posOffset>-19050</wp:posOffset>
            </wp:positionH>
            <wp:positionV relativeFrom="paragraph">
              <wp:posOffset>349885</wp:posOffset>
            </wp:positionV>
            <wp:extent cx="4537075" cy="2233295"/>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23360" t="37616" r="52238" b="41043"/>
                    <a:stretch>
                      <a:fillRect/>
                    </a:stretch>
                  </pic:blipFill>
                  <pic:spPr bwMode="auto">
                    <a:xfrm>
                      <a:off x="0" y="0"/>
                      <a:ext cx="4537075"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BE2296"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B41A14A"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FD59B0E"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60AA35A3"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CD887FA"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9E572E4"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2754C0E"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38F3638B"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6C3E96A6" w14:textId="77777777" w:rsidR="009B0A36" w:rsidRPr="001910CC" w:rsidRDefault="00CA260F"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X: mở cổ TC (cm)</w:t>
      </w:r>
    </w:p>
    <w:p w14:paraId="38263F43" w14:textId="77777777" w:rsidR="00CA260F" w:rsidRPr="001910CC" w:rsidRDefault="00CA260F"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O: vị trí ngôi thai (5/5 </w:t>
      </w:r>
      <w:r w:rsidRPr="001910CC">
        <w:rPr>
          <w:rFonts w:ascii="Wingdings" w:eastAsia="Wingdings" w:hAnsi="Wingdings" w:cs="Wingdings"/>
          <w:sz w:val="26"/>
          <w:szCs w:val="26"/>
        </w:rPr>
        <w:t>à</w:t>
      </w:r>
      <w:r w:rsidR="009B0A36" w:rsidRPr="001910CC">
        <w:rPr>
          <w:rFonts w:ascii="Times New Roman" w:hAnsi="Times New Roman" w:cs="Times New Roman"/>
          <w:sz w:val="26"/>
          <w:szCs w:val="26"/>
        </w:rPr>
        <w:t xml:space="preserve"> 0/5)</w:t>
      </w:r>
    </w:p>
    <w:p w14:paraId="11FB6B36" w14:textId="77777777" w:rsidR="00800213" w:rsidRDefault="00483977" w:rsidP="00DA0922">
      <w:pPr>
        <w:tabs>
          <w:tab w:val="left" w:pos="2116"/>
          <w:tab w:val="left" w:pos="4057"/>
        </w:tabs>
        <w:spacing w:after="0"/>
        <w:rPr>
          <w:rFonts w:ascii="Times New Roman" w:hAnsi="Times New Roman" w:cs="Times New Roman"/>
          <w:sz w:val="26"/>
          <w:szCs w:val="26"/>
          <w:lang w:val="en-US"/>
        </w:rPr>
      </w:pPr>
      <w:r w:rsidRPr="001910CC">
        <w:rPr>
          <w:rFonts w:ascii="Times New Roman" w:hAnsi="Times New Roman" w:cs="Times New Roman"/>
          <w:sz w:val="26"/>
          <w:szCs w:val="26"/>
        </w:rPr>
        <w:t xml:space="preserve">* Ghi chép tình </w:t>
      </w:r>
    </w:p>
    <w:p w14:paraId="17EFBA5C" w14:textId="77777777" w:rsidR="00800213" w:rsidRDefault="00800213" w:rsidP="00DA0922">
      <w:pPr>
        <w:tabs>
          <w:tab w:val="left" w:pos="2116"/>
          <w:tab w:val="left" w:pos="4057"/>
        </w:tabs>
        <w:spacing w:after="0"/>
        <w:rPr>
          <w:rFonts w:ascii="Times New Roman" w:hAnsi="Times New Roman" w:cs="Times New Roman"/>
          <w:sz w:val="26"/>
          <w:szCs w:val="26"/>
          <w:lang w:val="en-US"/>
        </w:rPr>
      </w:pPr>
    </w:p>
    <w:p w14:paraId="2E55C8FB" w14:textId="5C0CCC38" w:rsidR="00483977" w:rsidRPr="00800213" w:rsidRDefault="00800213" w:rsidP="00800213">
      <w:pPr>
        <w:pStyle w:val="ListParagraph"/>
        <w:numPr>
          <w:ilvl w:val="0"/>
          <w:numId w:val="9"/>
        </w:numPr>
        <w:tabs>
          <w:tab w:val="left" w:pos="2116"/>
          <w:tab w:val="left" w:pos="4057"/>
        </w:tabs>
        <w:spacing w:after="0"/>
        <w:rPr>
          <w:rFonts w:ascii="Times New Roman" w:hAnsi="Times New Roman" w:cs="Times New Roman"/>
          <w:sz w:val="26"/>
          <w:szCs w:val="26"/>
          <w:lang w:val="en-US"/>
        </w:rPr>
      </w:pPr>
      <w:r w:rsidRPr="00800213">
        <w:rPr>
          <w:rFonts w:ascii="Times New Roman" w:hAnsi="Times New Roman" w:cs="Times New Roman"/>
          <w:sz w:val="26"/>
          <w:szCs w:val="26"/>
          <w:lang w:val="en-US"/>
        </w:rPr>
        <w:t>C</w:t>
      </w:r>
      <w:r w:rsidR="000D43B6" w:rsidRPr="00800213">
        <w:rPr>
          <w:rFonts w:ascii="Times New Roman" w:hAnsi="Times New Roman" w:cs="Times New Roman"/>
          <w:sz w:val="26"/>
          <w:szCs w:val="26"/>
          <w:lang w:val="en-US"/>
        </w:rPr>
        <w:t>ác ký tự:</w:t>
      </w:r>
    </w:p>
    <w:p w14:paraId="2C0BFE48"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 ối còn, chưa vỡ</w:t>
      </w:r>
    </w:p>
    <w:p w14:paraId="6326D35D"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T: ối đã vỡ, nước ối không lẫn phân su</w:t>
      </w:r>
    </w:p>
    <w:p w14:paraId="6387945D"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X: ối đã vỡ, nước ối có lẫn phân su</w:t>
      </w:r>
    </w:p>
    <w:p w14:paraId="63539E1B"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 ối đã vỡ, không thấy nước ối, nên không xác định màu</w:t>
      </w:r>
    </w:p>
    <w:p w14:paraId="19E56859"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Ghi chép về tim thai (X)</w:t>
      </w:r>
    </w:p>
    <w:p w14:paraId="10E0DF73" w14:textId="227C17F7" w:rsidR="00483977" w:rsidRPr="00800213" w:rsidRDefault="00483977" w:rsidP="00800213">
      <w:pPr>
        <w:pStyle w:val="ListParagraph"/>
        <w:numPr>
          <w:ilvl w:val="0"/>
          <w:numId w:val="9"/>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Biến dạng đầu thai:</w:t>
      </w:r>
    </w:p>
    <w:p w14:paraId="1DE8EC56" w14:textId="77777777" w:rsidR="00483977" w:rsidRPr="00800213" w:rsidRDefault="00483977"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0: các xương sọ tách rời nhau, nhận rõ đường khớp.</w:t>
      </w:r>
    </w:p>
    <w:p w14:paraId="0BBF6381" w14:textId="77777777" w:rsidR="00483977" w:rsidRPr="00800213" w:rsidRDefault="00483977"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 các xương sọ chạm vào nhau</w:t>
      </w:r>
    </w:p>
    <w:p w14:paraId="4859118C" w14:textId="77777777" w:rsidR="00483977" w:rsidRPr="00800213" w:rsidRDefault="00483977"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800213">
        <w:rPr>
          <w:rFonts w:ascii="Times New Roman" w:hAnsi="Times New Roman" w:cs="Times New Roman"/>
          <w:sz w:val="26"/>
          <w:szCs w:val="26"/>
        </w:rPr>
        <w:t>++: các xương sọ chồng lên nhau</w:t>
      </w:r>
    </w:p>
    <w:p w14:paraId="1C02FEDB" w14:textId="4C58C3F3" w:rsidR="00483977" w:rsidRPr="00800213" w:rsidRDefault="00F12A35" w:rsidP="00800213">
      <w:pPr>
        <w:pStyle w:val="ListParagraph"/>
        <w:numPr>
          <w:ilvl w:val="0"/>
          <w:numId w:val="12"/>
        </w:numPr>
        <w:tabs>
          <w:tab w:val="left" w:pos="2116"/>
          <w:tab w:val="left" w:pos="4057"/>
        </w:tabs>
        <w:spacing w:after="0"/>
        <w:rPr>
          <w:rFonts w:ascii="Times New Roman" w:hAnsi="Times New Roman" w:cs="Times New Roman"/>
          <w:sz w:val="26"/>
          <w:szCs w:val="26"/>
        </w:rPr>
      </w:pPr>
      <w:r w:rsidRPr="001910CC">
        <w:rPr>
          <w:noProof/>
        </w:rPr>
        <w:drawing>
          <wp:anchor distT="0" distB="0" distL="114300" distR="114300" simplePos="0" relativeHeight="251658244" behindDoc="0" locked="0" layoutInCell="1" allowOverlap="1" wp14:anchorId="19C3D988" wp14:editId="3BD3EDDB">
            <wp:simplePos x="0" y="0"/>
            <wp:positionH relativeFrom="column">
              <wp:posOffset>57150</wp:posOffset>
            </wp:positionH>
            <wp:positionV relativeFrom="paragraph">
              <wp:posOffset>325120</wp:posOffset>
            </wp:positionV>
            <wp:extent cx="4801235" cy="1840865"/>
            <wp:effectExtent l="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50330" t="28198" r="23546" b="53986"/>
                    <a:stretch>
                      <a:fillRect/>
                    </a:stretch>
                  </pic:blipFill>
                  <pic:spPr bwMode="auto">
                    <a:xfrm>
                      <a:off x="0" y="0"/>
                      <a:ext cx="4801235" cy="184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977" w:rsidRPr="00800213">
        <w:rPr>
          <w:rFonts w:ascii="Times New Roman" w:hAnsi="Times New Roman" w:cs="Times New Roman"/>
          <w:sz w:val="26"/>
          <w:szCs w:val="26"/>
        </w:rPr>
        <w:t>+++: các xương sọ chồng lên nhau rất nhiều</w:t>
      </w:r>
    </w:p>
    <w:p w14:paraId="39F7C69D" w14:textId="77777777" w:rsidR="00483977" w:rsidRPr="001910CC" w:rsidRDefault="00483977" w:rsidP="00DA0922">
      <w:pPr>
        <w:tabs>
          <w:tab w:val="left" w:pos="2116"/>
          <w:tab w:val="left" w:pos="4057"/>
        </w:tabs>
        <w:spacing w:after="0"/>
        <w:rPr>
          <w:rFonts w:ascii="Times New Roman" w:hAnsi="Times New Roman" w:cs="Times New Roman"/>
          <w:sz w:val="26"/>
          <w:szCs w:val="26"/>
        </w:rPr>
      </w:pPr>
    </w:p>
    <w:p w14:paraId="718B5192"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08C53465"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1077BEF7"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5CE5CD04"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6F6F0A3" w14:textId="77777777" w:rsidR="009B0A36" w:rsidRPr="001910CC" w:rsidRDefault="009B0A36" w:rsidP="00DA0922">
      <w:pPr>
        <w:tabs>
          <w:tab w:val="left" w:pos="2116"/>
          <w:tab w:val="left" w:pos="4057"/>
        </w:tabs>
        <w:spacing w:after="0"/>
        <w:rPr>
          <w:rFonts w:ascii="Times New Roman" w:hAnsi="Times New Roman" w:cs="Times New Roman"/>
          <w:sz w:val="26"/>
          <w:szCs w:val="26"/>
        </w:rPr>
      </w:pPr>
    </w:p>
    <w:p w14:paraId="7A7A836A" w14:textId="77777777" w:rsidR="00483977" w:rsidRPr="001910CC" w:rsidRDefault="00483977"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Ghi chép tình trạng cơn co TC:</w:t>
      </w:r>
    </w:p>
    <w:p w14:paraId="16B59CE7" w14:textId="1318276C" w:rsidR="00483977" w:rsidRPr="001910CC" w:rsidRDefault="00F12A35" w:rsidP="00DA0922">
      <w:pPr>
        <w:tabs>
          <w:tab w:val="left" w:pos="2116"/>
          <w:tab w:val="left" w:pos="4057"/>
        </w:tabs>
        <w:spacing w:after="0"/>
        <w:rPr>
          <w:rFonts w:ascii="Times New Roman" w:hAnsi="Times New Roman" w:cs="Times New Roman"/>
          <w:i/>
          <w:sz w:val="26"/>
          <w:szCs w:val="26"/>
        </w:rPr>
      </w:pPr>
      <w:r w:rsidRPr="001910CC">
        <w:rPr>
          <w:rFonts w:ascii="Times New Roman" w:hAnsi="Times New Roman" w:cs="Times New Roman"/>
          <w:noProof/>
          <w:sz w:val="26"/>
          <w:szCs w:val="26"/>
        </w:rPr>
        <w:drawing>
          <wp:anchor distT="0" distB="0" distL="114300" distR="114300" simplePos="0" relativeHeight="251658240" behindDoc="0" locked="0" layoutInCell="1" allowOverlap="1" wp14:anchorId="097D0190" wp14:editId="70910FE5">
            <wp:simplePos x="0" y="0"/>
            <wp:positionH relativeFrom="column">
              <wp:posOffset>0</wp:posOffset>
            </wp:positionH>
            <wp:positionV relativeFrom="paragraph">
              <wp:posOffset>36830</wp:posOffset>
            </wp:positionV>
            <wp:extent cx="2724150" cy="1104900"/>
            <wp:effectExtent l="0" t="0" r="0" b="0"/>
            <wp:wrapSquare wrapText="r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50641" t="14815" r="23639" b="67236"/>
                    <a:stretch>
                      <a:fillRect/>
                    </a:stretch>
                  </pic:blipFill>
                  <pic:spPr bwMode="auto">
                    <a:xfrm>
                      <a:off x="0" y="0"/>
                      <a:ext cx="272415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977" w:rsidRPr="00964AD5">
        <w:rPr>
          <w:rFonts w:ascii="Times New Roman" w:hAnsi="Times New Roman" w:cs="Times New Roman"/>
          <w:b/>
          <w:bCs/>
          <w:sz w:val="26"/>
          <w:szCs w:val="26"/>
        </w:rPr>
        <w:t>Lưu ý:</w:t>
      </w:r>
      <w:r w:rsidR="00483977" w:rsidRPr="001910CC">
        <w:rPr>
          <w:rFonts w:ascii="Times New Roman" w:hAnsi="Times New Roman" w:cs="Times New Roman"/>
          <w:sz w:val="26"/>
          <w:szCs w:val="26"/>
        </w:rPr>
        <w:t xml:space="preserve"> ngay dưới các ô ghi cơn co là các ô ghi lại nồng độ và tốc độ truyền oxytocin, nếu có dùng</w:t>
      </w:r>
      <w:r w:rsidR="004F0C36" w:rsidRPr="001910CC">
        <w:rPr>
          <w:rFonts w:ascii="Times New Roman" w:hAnsi="Times New Roman" w:cs="Times New Roman"/>
          <w:sz w:val="26"/>
          <w:szCs w:val="26"/>
        </w:rPr>
        <w:t xml:space="preserve">. Nồng độ oxytocin được ghi bằng </w:t>
      </w:r>
      <w:r w:rsidR="004F0C36" w:rsidRPr="00964AD5">
        <w:rPr>
          <w:rFonts w:ascii="Times New Roman" w:hAnsi="Times New Roman" w:cs="Times New Roman"/>
          <w:b/>
          <w:bCs/>
          <w:sz w:val="26"/>
          <w:szCs w:val="26"/>
        </w:rPr>
        <w:t>IU/L.</w:t>
      </w:r>
      <w:r w:rsidR="004F0C36" w:rsidRPr="001910CC">
        <w:rPr>
          <w:rFonts w:ascii="Times New Roman" w:hAnsi="Times New Roman" w:cs="Times New Roman"/>
          <w:sz w:val="26"/>
          <w:szCs w:val="26"/>
        </w:rPr>
        <w:t xml:space="preserve"> Tốc độ truyền</w:t>
      </w:r>
      <w:r w:rsidR="00964AD5">
        <w:rPr>
          <w:rFonts w:ascii="Times New Roman" w:hAnsi="Times New Roman" w:cs="Times New Roman"/>
          <w:sz w:val="26"/>
          <w:szCs w:val="26"/>
          <w:lang w:val="en-US"/>
        </w:rPr>
        <w:t xml:space="preserve">: </w:t>
      </w:r>
      <w:r w:rsidR="004F0C36" w:rsidRPr="001910CC">
        <w:rPr>
          <w:rFonts w:ascii="Times New Roman" w:hAnsi="Times New Roman" w:cs="Times New Roman"/>
          <w:i/>
          <w:sz w:val="26"/>
          <w:szCs w:val="26"/>
        </w:rPr>
        <w:t>mIU/phút.</w:t>
      </w:r>
    </w:p>
    <w:p w14:paraId="7FCC097F" w14:textId="77777777" w:rsidR="00964AD5" w:rsidRDefault="00964AD5" w:rsidP="00DA0922">
      <w:pPr>
        <w:tabs>
          <w:tab w:val="left" w:pos="2116"/>
          <w:tab w:val="left" w:pos="4057"/>
        </w:tabs>
        <w:spacing w:after="0"/>
        <w:rPr>
          <w:rFonts w:ascii="Times New Roman" w:hAnsi="Times New Roman" w:cs="Times New Roman"/>
          <w:sz w:val="26"/>
          <w:szCs w:val="26"/>
        </w:rPr>
      </w:pPr>
    </w:p>
    <w:p w14:paraId="67EA3298" w14:textId="77777777" w:rsidR="00964AD5" w:rsidRDefault="00964AD5" w:rsidP="00DA0922">
      <w:pPr>
        <w:tabs>
          <w:tab w:val="left" w:pos="2116"/>
          <w:tab w:val="left" w:pos="4057"/>
        </w:tabs>
        <w:spacing w:after="0"/>
        <w:rPr>
          <w:rFonts w:ascii="Times New Roman" w:hAnsi="Times New Roman" w:cs="Times New Roman"/>
          <w:sz w:val="26"/>
          <w:szCs w:val="26"/>
        </w:rPr>
      </w:pPr>
    </w:p>
    <w:p w14:paraId="50511033" w14:textId="0859268C" w:rsidR="004F0C36" w:rsidRPr="00964AD5" w:rsidRDefault="004F0C36" w:rsidP="00964AD5">
      <w:pPr>
        <w:pStyle w:val="ListParagraph"/>
        <w:numPr>
          <w:ilvl w:val="0"/>
          <w:numId w:val="13"/>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Thông tin khác:</w:t>
      </w:r>
    </w:p>
    <w:p w14:paraId="50E75CE7" w14:textId="13770FB7" w:rsidR="004F0C36" w:rsidRPr="00964AD5" w:rsidRDefault="004F0C36" w:rsidP="00964AD5">
      <w:pPr>
        <w:pStyle w:val="ListParagraph"/>
        <w:numPr>
          <w:ilvl w:val="0"/>
          <w:numId w:val="14"/>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Sinh hiệu</w:t>
      </w:r>
    </w:p>
    <w:p w14:paraId="56E3E4BB" w14:textId="2EB2B964" w:rsidR="004F0C36" w:rsidRPr="00964AD5" w:rsidRDefault="004F0C36" w:rsidP="00964AD5">
      <w:pPr>
        <w:pStyle w:val="ListParagraph"/>
        <w:numPr>
          <w:ilvl w:val="0"/>
          <w:numId w:val="14"/>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Thuốc dùng khác</w:t>
      </w:r>
    </w:p>
    <w:p w14:paraId="7FCAB977" w14:textId="6B574C3A" w:rsidR="004F0C36" w:rsidRDefault="004F0C36" w:rsidP="00964AD5">
      <w:pPr>
        <w:pStyle w:val="ListParagraph"/>
        <w:numPr>
          <w:ilvl w:val="0"/>
          <w:numId w:val="14"/>
        </w:numPr>
        <w:tabs>
          <w:tab w:val="left" w:pos="2116"/>
          <w:tab w:val="left" w:pos="4057"/>
        </w:tabs>
        <w:spacing w:after="0"/>
        <w:rPr>
          <w:rFonts w:ascii="Times New Roman" w:hAnsi="Times New Roman" w:cs="Times New Roman"/>
          <w:sz w:val="26"/>
          <w:szCs w:val="26"/>
        </w:rPr>
      </w:pPr>
      <w:r w:rsidRPr="00964AD5">
        <w:rPr>
          <w:rFonts w:ascii="Times New Roman" w:hAnsi="Times New Roman" w:cs="Times New Roman"/>
          <w:sz w:val="26"/>
          <w:szCs w:val="26"/>
        </w:rPr>
        <w:t>Các kết quả xét nghiệm (nếu có)</w:t>
      </w:r>
    </w:p>
    <w:p w14:paraId="0F1445EF" w14:textId="77777777" w:rsidR="00964AD5" w:rsidRPr="00964AD5" w:rsidRDefault="00964AD5" w:rsidP="00964AD5">
      <w:pPr>
        <w:pStyle w:val="ListParagraph"/>
        <w:tabs>
          <w:tab w:val="left" w:pos="2116"/>
          <w:tab w:val="left" w:pos="4057"/>
        </w:tabs>
        <w:spacing w:after="0"/>
        <w:ind w:left="1080"/>
        <w:rPr>
          <w:rFonts w:ascii="Times New Roman" w:hAnsi="Times New Roman" w:cs="Times New Roman"/>
          <w:sz w:val="26"/>
          <w:szCs w:val="26"/>
        </w:rPr>
      </w:pPr>
    </w:p>
    <w:p w14:paraId="1F39FAC6" w14:textId="17CB94DA" w:rsidR="004F0C36" w:rsidRPr="00DE36BF" w:rsidRDefault="004F0C36" w:rsidP="00DA0922">
      <w:pPr>
        <w:tabs>
          <w:tab w:val="left" w:pos="2116"/>
          <w:tab w:val="left" w:pos="4057"/>
        </w:tabs>
        <w:spacing w:after="0"/>
        <w:rPr>
          <w:rFonts w:ascii="Times New Roman" w:hAnsi="Times New Roman" w:cs="Times New Roman"/>
          <w:b/>
          <w:bCs/>
          <w:color w:val="0070C0"/>
          <w:sz w:val="26"/>
          <w:szCs w:val="26"/>
        </w:rPr>
      </w:pPr>
      <w:r w:rsidRPr="00DE36BF">
        <w:rPr>
          <w:rFonts w:ascii="Times New Roman" w:hAnsi="Times New Roman" w:cs="Times New Roman"/>
          <w:b/>
          <w:bCs/>
          <w:color w:val="0070C0"/>
          <w:sz w:val="26"/>
          <w:szCs w:val="26"/>
        </w:rPr>
        <w:t xml:space="preserve">II. Cách ghi sản đồ </w:t>
      </w:r>
    </w:p>
    <w:p w14:paraId="2074FD9F" w14:textId="3D05CD56" w:rsidR="004F0C36" w:rsidRPr="001910CC" w:rsidRDefault="004F0C36" w:rsidP="00964AD5">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w:t>
      </w:r>
      <w:r w:rsidR="00964AD5">
        <w:rPr>
          <w:rFonts w:ascii="Times New Roman" w:hAnsi="Times New Roman" w:cs="Times New Roman"/>
          <w:sz w:val="26"/>
          <w:szCs w:val="26"/>
          <w:lang w:val="en-US"/>
        </w:rPr>
        <w:t>B</w:t>
      </w:r>
      <w:r w:rsidRPr="001910CC">
        <w:rPr>
          <w:rFonts w:ascii="Times New Roman" w:hAnsi="Times New Roman" w:cs="Times New Roman"/>
          <w:sz w:val="26"/>
          <w:szCs w:val="26"/>
        </w:rPr>
        <w:t>ắt đầu vẽ</w:t>
      </w:r>
      <w:r w:rsidR="00964AD5">
        <w:rPr>
          <w:rFonts w:ascii="Times New Roman" w:hAnsi="Times New Roman" w:cs="Times New Roman"/>
          <w:sz w:val="26"/>
          <w:szCs w:val="26"/>
          <w:lang w:val="en-US"/>
        </w:rPr>
        <w:t>:</w:t>
      </w:r>
      <w:r w:rsidRPr="001910CC">
        <w:rPr>
          <w:rFonts w:ascii="Times New Roman" w:hAnsi="Times New Roman" w:cs="Times New Roman"/>
          <w:sz w:val="26"/>
          <w:szCs w:val="26"/>
        </w:rPr>
        <w:t xml:space="preserve"> khi đã xác định được rằng sản phụ đã có chuyển dạ thật sự:</w:t>
      </w:r>
    </w:p>
    <w:p w14:paraId="4332812C" w14:textId="77777777" w:rsidR="004F0C36" w:rsidRPr="001910CC" w:rsidRDefault="004F0C36" w:rsidP="00DA0922">
      <w:pPr>
        <w:numPr>
          <w:ilvl w:val="0"/>
          <w:numId w:val="4"/>
        </w:num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Sản phụ đã có các cơn co TC của chuyển dạ, với tần số ≥ 2 cơn/10p, đều đặn.</w:t>
      </w:r>
    </w:p>
    <w:p w14:paraId="0392489C" w14:textId="77777777" w:rsidR="004F0C36" w:rsidRPr="001910CC" w:rsidRDefault="00A213EE" w:rsidP="00DA0922">
      <w:pPr>
        <w:numPr>
          <w:ilvl w:val="0"/>
          <w:numId w:val="4"/>
        </w:num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Các cơn co đã gây xóa mở cổ TC.</w:t>
      </w:r>
    </w:p>
    <w:p w14:paraId="1DF83110" w14:textId="77777777" w:rsidR="00A213EE" w:rsidRPr="001910CC" w:rsidRDefault="00A213EE" w:rsidP="00DA0922">
      <w:pPr>
        <w:numPr>
          <w:ilvl w:val="0"/>
          <w:numId w:val="4"/>
        </w:num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Đầu ối đã được thành lập.</w:t>
      </w:r>
    </w:p>
    <w:p w14:paraId="7FC89CE3" w14:textId="77777777" w:rsidR="00A213EE" w:rsidRPr="001910CC" w:rsidRDefault="00A213E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Khi cổ TC mở 0 – 2 cm: luôn bắt đầu ở vị trí x = 0; tung độ của điểm ghi tương ứng với độ mở cổ TC.</w:t>
      </w:r>
    </w:p>
    <w:p w14:paraId="4E37BA55" w14:textId="77777777" w:rsidR="00A213EE" w:rsidRPr="001910CC" w:rsidRDefault="00A213E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Khi cổ TC mở ≥ 3 cm: ghi trực tiếp lên đường báo động; điểm có tung độ ứng với độ mở cổ TC.</w:t>
      </w:r>
    </w:p>
    <w:p w14:paraId="4AF4311C" w14:textId="77777777" w:rsidR="00A213EE" w:rsidRPr="001910CC" w:rsidRDefault="00A213E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Khi chuyển sang giai đoạn hoạt động: </w:t>
      </w:r>
    </w:p>
    <w:p w14:paraId="150CDE09" w14:textId="77777777" w:rsidR="00A213EE" w:rsidRPr="001910CC" w:rsidRDefault="00A213EE" w:rsidP="003843F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Tất cả dữ liệu đều phải được tịnh tiến, tương ứng với điểm ghi mới trên đường báo động.</w:t>
      </w:r>
    </w:p>
    <w:p w14:paraId="29AEB119" w14:textId="37726615" w:rsidR="00A213EE" w:rsidRDefault="00A213EE" w:rsidP="003843F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Nếu chuyển dạ bình thường, ghi chép về độ mở cổ TC phải nằm ngay trên hay bên trái đường báo động.</w:t>
      </w:r>
    </w:p>
    <w:p w14:paraId="3AC312F0" w14:textId="77777777" w:rsidR="003843F2" w:rsidRPr="001910CC" w:rsidRDefault="003843F2" w:rsidP="003843F2">
      <w:pPr>
        <w:tabs>
          <w:tab w:val="left" w:pos="1418"/>
          <w:tab w:val="left" w:pos="4057"/>
        </w:tabs>
        <w:spacing w:after="0"/>
        <w:ind w:left="720"/>
        <w:rPr>
          <w:rFonts w:ascii="Times New Roman" w:hAnsi="Times New Roman" w:cs="Times New Roman"/>
          <w:sz w:val="26"/>
          <w:szCs w:val="26"/>
        </w:rPr>
      </w:pPr>
    </w:p>
    <w:p w14:paraId="2DCCDDE8" w14:textId="468CA145" w:rsidR="00A213EE" w:rsidRPr="00DE36BF" w:rsidRDefault="003843F2" w:rsidP="00DA0922">
      <w:pPr>
        <w:tabs>
          <w:tab w:val="left" w:pos="1418"/>
          <w:tab w:val="left" w:pos="4057"/>
        </w:tabs>
        <w:spacing w:after="0"/>
        <w:rPr>
          <w:rFonts w:ascii="Times New Roman" w:hAnsi="Times New Roman" w:cs="Times New Roman"/>
          <w:b/>
          <w:bCs/>
          <w:color w:val="0070C0"/>
          <w:sz w:val="26"/>
          <w:szCs w:val="26"/>
        </w:rPr>
      </w:pPr>
      <w:r>
        <w:rPr>
          <w:rFonts w:ascii="Times New Roman" w:hAnsi="Times New Roman" w:cs="Times New Roman"/>
          <w:b/>
          <w:bCs/>
          <w:color w:val="0070C0"/>
          <w:sz w:val="26"/>
          <w:szCs w:val="26"/>
          <w:lang w:val="en-US"/>
        </w:rPr>
        <w:t>III</w:t>
      </w:r>
      <w:r w:rsidR="00A213EE" w:rsidRPr="00DE36BF">
        <w:rPr>
          <w:rFonts w:ascii="Times New Roman" w:hAnsi="Times New Roman" w:cs="Times New Roman"/>
          <w:b/>
          <w:bCs/>
          <w:color w:val="0070C0"/>
          <w:sz w:val="26"/>
          <w:szCs w:val="26"/>
        </w:rPr>
        <w:t>. Các trường hợp trên sản đồ:</w:t>
      </w:r>
    </w:p>
    <w:p w14:paraId="7EE9EE44" w14:textId="77777777" w:rsidR="003843F2" w:rsidRPr="00DC5088" w:rsidRDefault="00A213EE" w:rsidP="003843F2">
      <w:pPr>
        <w:pStyle w:val="ListParagraph"/>
        <w:numPr>
          <w:ilvl w:val="0"/>
          <w:numId w:val="15"/>
        </w:numPr>
        <w:tabs>
          <w:tab w:val="left" w:pos="1418"/>
          <w:tab w:val="left" w:pos="4057"/>
        </w:tabs>
        <w:spacing w:after="0"/>
        <w:rPr>
          <w:rFonts w:ascii="Times New Roman" w:hAnsi="Times New Roman" w:cs="Times New Roman"/>
          <w:b/>
          <w:bCs/>
          <w:color w:val="0070C0"/>
          <w:sz w:val="26"/>
          <w:szCs w:val="26"/>
        </w:rPr>
      </w:pPr>
      <w:r w:rsidRPr="00DC5088">
        <w:rPr>
          <w:rFonts w:ascii="Times New Roman" w:hAnsi="Times New Roman" w:cs="Times New Roman"/>
          <w:b/>
          <w:bCs/>
          <w:color w:val="0070C0"/>
          <w:sz w:val="26"/>
          <w:szCs w:val="26"/>
        </w:rPr>
        <w:t>Sản đồ bên trái đường báo độ</w:t>
      </w:r>
      <w:r w:rsidR="006B2ECC" w:rsidRPr="00DC5088">
        <w:rPr>
          <w:rFonts w:ascii="Times New Roman" w:hAnsi="Times New Roman" w:cs="Times New Roman"/>
          <w:b/>
          <w:bCs/>
          <w:color w:val="0070C0"/>
          <w:sz w:val="26"/>
          <w:szCs w:val="26"/>
        </w:rPr>
        <w:t xml:space="preserve">ng </w:t>
      </w:r>
    </w:p>
    <w:p w14:paraId="21D65529" w14:textId="68367307" w:rsidR="00DC5088" w:rsidRDefault="00DC5088" w:rsidP="003843F2">
      <w:pPr>
        <w:tabs>
          <w:tab w:val="left" w:pos="1418"/>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Ý</w:t>
      </w:r>
      <w:r w:rsidR="006B2ECC" w:rsidRPr="003843F2">
        <w:rPr>
          <w:rFonts w:ascii="Times New Roman" w:hAnsi="Times New Roman" w:cs="Times New Roman"/>
          <w:sz w:val="26"/>
          <w:szCs w:val="26"/>
        </w:rPr>
        <w:t xml:space="preserve"> nghĩa lâm sàng: </w:t>
      </w:r>
      <w:r w:rsidR="003843F2">
        <w:rPr>
          <w:rFonts w:ascii="Times New Roman" w:hAnsi="Times New Roman" w:cs="Times New Roman"/>
          <w:sz w:val="26"/>
          <w:szCs w:val="26"/>
          <w:lang w:val="en-US"/>
        </w:rPr>
        <w:t>C</w:t>
      </w:r>
      <w:r w:rsidR="006B2ECC" w:rsidRPr="003843F2">
        <w:rPr>
          <w:rFonts w:ascii="Times New Roman" w:hAnsi="Times New Roman" w:cs="Times New Roman"/>
          <w:sz w:val="26"/>
          <w:szCs w:val="26"/>
        </w:rPr>
        <w:t xml:space="preserve">uộc chuyển dạ có vận tốc mở cổ TC nhanh hơn vận tốc tối thiểu (nhanh hơn 1cm/h) </w:t>
      </w:r>
      <w:r w:rsidR="006B2ECC" w:rsidRPr="001910CC">
        <w:rPr>
          <w:rFonts w:ascii="Wingdings" w:eastAsia="Wingdings" w:hAnsi="Wingdings" w:cs="Wingdings"/>
        </w:rPr>
        <w:t>à</w:t>
      </w:r>
      <w:r w:rsidR="006B2ECC" w:rsidRPr="003843F2">
        <w:rPr>
          <w:rFonts w:ascii="Times New Roman" w:hAnsi="Times New Roman" w:cs="Times New Roman"/>
          <w:sz w:val="26"/>
          <w:szCs w:val="26"/>
        </w:rPr>
        <w:t xml:space="preserve"> dự báo chuyển dạ thuận lợi, không đủ kết luận chuyển dạ bình thường mà phải kết hợp đường biểu diễn đầu thai và cơn co.</w:t>
      </w:r>
    </w:p>
    <w:p w14:paraId="2769CE3F" w14:textId="2C99C2E3" w:rsidR="00A213EE" w:rsidRPr="003843F2" w:rsidRDefault="006B2ECC" w:rsidP="003843F2">
      <w:pPr>
        <w:tabs>
          <w:tab w:val="left" w:pos="1418"/>
          <w:tab w:val="left" w:pos="4057"/>
        </w:tabs>
        <w:spacing w:after="0"/>
        <w:rPr>
          <w:rFonts w:ascii="Times New Roman" w:hAnsi="Times New Roman" w:cs="Times New Roman"/>
          <w:sz w:val="26"/>
          <w:szCs w:val="26"/>
        </w:rPr>
      </w:pPr>
      <w:r w:rsidRPr="003843F2">
        <w:rPr>
          <w:rFonts w:ascii="Times New Roman" w:hAnsi="Times New Roman" w:cs="Times New Roman"/>
          <w:sz w:val="26"/>
          <w:szCs w:val="26"/>
        </w:rPr>
        <w:t xml:space="preserve"> </w:t>
      </w:r>
    </w:p>
    <w:p w14:paraId="211A0CDF" w14:textId="414E1642" w:rsidR="006B2ECC" w:rsidRPr="001910CC" w:rsidRDefault="00F12A35" w:rsidP="00DA0922">
      <w:p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noProof/>
          <w:sz w:val="26"/>
          <w:szCs w:val="26"/>
        </w:rPr>
        <w:drawing>
          <wp:anchor distT="0" distB="0" distL="114300" distR="114300" simplePos="0" relativeHeight="251658245" behindDoc="0" locked="0" layoutInCell="1" allowOverlap="1" wp14:anchorId="1BB1ABE9" wp14:editId="04796CC3">
            <wp:simplePos x="0" y="0"/>
            <wp:positionH relativeFrom="column">
              <wp:posOffset>0</wp:posOffset>
            </wp:positionH>
            <wp:positionV relativeFrom="paragraph">
              <wp:posOffset>765810</wp:posOffset>
            </wp:positionV>
            <wp:extent cx="2837815" cy="1553210"/>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50800" t="27904" r="24043" b="43208"/>
                    <a:stretch>
                      <a:fillRect/>
                    </a:stretch>
                  </pic:blipFill>
                  <pic:spPr bwMode="auto">
                    <a:xfrm>
                      <a:off x="0" y="0"/>
                      <a:ext cx="2837815" cy="1553210"/>
                    </a:xfrm>
                    <a:prstGeom prst="rect">
                      <a:avLst/>
                    </a:prstGeom>
                    <a:noFill/>
                    <a:ln>
                      <a:noFill/>
                    </a:ln>
                  </pic:spPr>
                </pic:pic>
              </a:graphicData>
            </a:graphic>
            <wp14:sizeRelH relativeFrom="page">
              <wp14:pctWidth>0</wp14:pctWidth>
            </wp14:sizeRelH>
            <wp14:sizeRelV relativeFrom="page">
              <wp14:pctHeight>0</wp14:pctHeight>
            </wp14:sizeRelV>
          </wp:anchor>
        </w:drawing>
      </w:r>
      <w:r w:rsidR="006B2ECC" w:rsidRPr="00DC5088">
        <w:rPr>
          <w:rFonts w:ascii="Times New Roman" w:hAnsi="Times New Roman" w:cs="Times New Roman"/>
          <w:b/>
          <w:bCs/>
          <w:sz w:val="26"/>
          <w:szCs w:val="26"/>
        </w:rPr>
        <w:t>a. Dạng sản đồ nguy hiểm:</w:t>
      </w:r>
      <w:r w:rsidR="006B2ECC" w:rsidRPr="001910CC">
        <w:rPr>
          <w:rFonts w:ascii="Times New Roman" w:hAnsi="Times New Roman" w:cs="Times New Roman"/>
          <w:sz w:val="26"/>
          <w:szCs w:val="26"/>
        </w:rPr>
        <w:t xml:space="preserve"> đường biểu diễn mở cổ TC nằm bên trái đường báo động nhưng đường biểu diễn vị trí đầu diễn biến chậm, hay theo phương ngang </w:t>
      </w:r>
      <w:r w:rsidR="006B2ECC" w:rsidRPr="001910CC">
        <w:rPr>
          <w:rFonts w:ascii="Wingdings" w:eastAsia="Wingdings" w:hAnsi="Wingdings" w:cs="Wingdings"/>
          <w:sz w:val="26"/>
          <w:szCs w:val="26"/>
        </w:rPr>
        <w:t>à</w:t>
      </w:r>
      <w:r w:rsidR="006B2ECC" w:rsidRPr="001910CC">
        <w:rPr>
          <w:rFonts w:ascii="Times New Roman" w:hAnsi="Times New Roman" w:cs="Times New Roman"/>
          <w:sz w:val="26"/>
          <w:szCs w:val="26"/>
        </w:rPr>
        <w:t xml:space="preserve"> gợi ý có một cản trở cơ học.</w:t>
      </w:r>
    </w:p>
    <w:p w14:paraId="7F6C9383" w14:textId="77777777" w:rsidR="006B2ECC" w:rsidRPr="001910CC" w:rsidRDefault="006B2ECC" w:rsidP="00DA0922">
      <w:pPr>
        <w:tabs>
          <w:tab w:val="left" w:pos="1418"/>
          <w:tab w:val="left" w:pos="4057"/>
        </w:tabs>
        <w:spacing w:after="0"/>
        <w:rPr>
          <w:rFonts w:ascii="Times New Roman" w:hAnsi="Times New Roman" w:cs="Times New Roman"/>
          <w:sz w:val="26"/>
          <w:szCs w:val="26"/>
        </w:rPr>
      </w:pPr>
    </w:p>
    <w:p w14:paraId="0363F3E4"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2C902980"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3194EBC4"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392596FE" w14:textId="77777777" w:rsidR="009B0A36" w:rsidRPr="001910CC" w:rsidRDefault="009B0A36" w:rsidP="00DA0922">
      <w:pPr>
        <w:tabs>
          <w:tab w:val="left" w:pos="1418"/>
          <w:tab w:val="left" w:pos="4057"/>
        </w:tabs>
        <w:spacing w:after="0"/>
        <w:rPr>
          <w:rFonts w:ascii="Times New Roman" w:hAnsi="Times New Roman" w:cs="Times New Roman"/>
          <w:sz w:val="26"/>
          <w:szCs w:val="26"/>
        </w:rPr>
      </w:pPr>
    </w:p>
    <w:p w14:paraId="552C5528" w14:textId="77777777" w:rsidR="00DC5088" w:rsidRDefault="00DC5088" w:rsidP="00DA0922">
      <w:pPr>
        <w:tabs>
          <w:tab w:val="left" w:pos="1418"/>
          <w:tab w:val="left" w:pos="4057"/>
        </w:tabs>
        <w:spacing w:after="0"/>
        <w:rPr>
          <w:rFonts w:ascii="Times New Roman" w:hAnsi="Times New Roman" w:cs="Times New Roman"/>
          <w:sz w:val="26"/>
          <w:szCs w:val="26"/>
        </w:rPr>
      </w:pPr>
    </w:p>
    <w:p w14:paraId="437C18B5" w14:textId="77777777" w:rsidR="00DC5088" w:rsidRDefault="00DC5088" w:rsidP="00DA0922">
      <w:pPr>
        <w:tabs>
          <w:tab w:val="left" w:pos="1418"/>
          <w:tab w:val="left" w:pos="4057"/>
        </w:tabs>
        <w:spacing w:after="0"/>
        <w:rPr>
          <w:rFonts w:ascii="Times New Roman" w:hAnsi="Times New Roman" w:cs="Times New Roman"/>
          <w:sz w:val="26"/>
          <w:szCs w:val="26"/>
        </w:rPr>
      </w:pPr>
    </w:p>
    <w:p w14:paraId="6B6C72E1" w14:textId="77777777" w:rsidR="00DC5088" w:rsidRDefault="00DC5088" w:rsidP="00DA0922">
      <w:pPr>
        <w:tabs>
          <w:tab w:val="left" w:pos="1418"/>
          <w:tab w:val="left" w:pos="4057"/>
        </w:tabs>
        <w:spacing w:after="0"/>
        <w:rPr>
          <w:rFonts w:ascii="Times New Roman" w:hAnsi="Times New Roman" w:cs="Times New Roman"/>
          <w:sz w:val="26"/>
          <w:szCs w:val="26"/>
        </w:rPr>
      </w:pPr>
    </w:p>
    <w:p w14:paraId="5C058160" w14:textId="77777777" w:rsidR="00DC5088" w:rsidRDefault="00DC5088" w:rsidP="00DA0922">
      <w:pPr>
        <w:tabs>
          <w:tab w:val="left" w:pos="1418"/>
          <w:tab w:val="left" w:pos="4057"/>
        </w:tabs>
        <w:spacing w:after="0"/>
        <w:rPr>
          <w:rFonts w:ascii="Times New Roman" w:hAnsi="Times New Roman" w:cs="Times New Roman"/>
          <w:sz w:val="26"/>
          <w:szCs w:val="26"/>
        </w:rPr>
      </w:pPr>
    </w:p>
    <w:p w14:paraId="721E717A" w14:textId="3A800325" w:rsidR="006B2ECC" w:rsidRDefault="006B2ECC" w:rsidP="00DA0922">
      <w:p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sz w:val="26"/>
          <w:szCs w:val="26"/>
        </w:rPr>
        <w:t>b. Dạng sản đồ có độ dốc lớn:</w:t>
      </w:r>
      <w:r w:rsidRPr="001910CC">
        <w:rPr>
          <w:rFonts w:ascii="Times New Roman" w:hAnsi="Times New Roman" w:cs="Times New Roman"/>
          <w:sz w:val="26"/>
          <w:szCs w:val="26"/>
        </w:rPr>
        <w:t xml:space="preserve"> đường bi</w:t>
      </w:r>
      <w:r w:rsidR="0027141B" w:rsidRPr="001910CC">
        <w:rPr>
          <w:rFonts w:ascii="Times New Roman" w:hAnsi="Times New Roman" w:cs="Times New Roman"/>
          <w:sz w:val="26"/>
          <w:szCs w:val="26"/>
        </w:rPr>
        <w:t>ể</w:t>
      </w:r>
      <w:r w:rsidRPr="001910CC">
        <w:rPr>
          <w:rFonts w:ascii="Times New Roman" w:hAnsi="Times New Roman" w:cs="Times New Roman"/>
          <w:sz w:val="26"/>
          <w:szCs w:val="26"/>
        </w:rPr>
        <w:t xml:space="preserve">u diễn cổ TC và ngôi thai có độ dốc cao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chuyển dạ quá nhanh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cảnh giác với các biến chứng trên đường sanh.</w:t>
      </w:r>
    </w:p>
    <w:p w14:paraId="38909FA3" w14:textId="77777777" w:rsidR="003843F2" w:rsidRPr="001910CC" w:rsidRDefault="003843F2" w:rsidP="00DA0922">
      <w:pPr>
        <w:tabs>
          <w:tab w:val="left" w:pos="1418"/>
          <w:tab w:val="left" w:pos="4057"/>
        </w:tabs>
        <w:spacing w:after="0"/>
        <w:rPr>
          <w:rFonts w:ascii="Times New Roman" w:hAnsi="Times New Roman" w:cs="Times New Roman"/>
          <w:sz w:val="26"/>
          <w:szCs w:val="26"/>
        </w:rPr>
      </w:pPr>
    </w:p>
    <w:p w14:paraId="0F5069F9" w14:textId="1AFE36CC" w:rsidR="00DC5088" w:rsidRPr="00DC5088" w:rsidRDefault="006B2ECC" w:rsidP="00DC5088">
      <w:pPr>
        <w:pStyle w:val="ListParagraph"/>
        <w:numPr>
          <w:ilvl w:val="0"/>
          <w:numId w:val="15"/>
        </w:numPr>
        <w:tabs>
          <w:tab w:val="left" w:pos="1418"/>
          <w:tab w:val="left" w:pos="4057"/>
        </w:tabs>
        <w:spacing w:after="0"/>
        <w:rPr>
          <w:rFonts w:ascii="Times New Roman" w:hAnsi="Times New Roman" w:cs="Times New Roman"/>
          <w:b/>
          <w:bCs/>
          <w:color w:val="0070C0"/>
          <w:sz w:val="26"/>
          <w:szCs w:val="26"/>
        </w:rPr>
      </w:pPr>
      <w:r w:rsidRPr="00DC5088">
        <w:rPr>
          <w:rFonts w:ascii="Times New Roman" w:hAnsi="Times New Roman" w:cs="Times New Roman"/>
          <w:b/>
          <w:bCs/>
          <w:color w:val="0070C0"/>
          <w:sz w:val="26"/>
          <w:szCs w:val="26"/>
        </w:rPr>
        <w:t>Sản đồ nằm bên phải đường báo động:</w:t>
      </w:r>
      <w:r w:rsidR="00754DB3" w:rsidRPr="00DC5088">
        <w:rPr>
          <w:rFonts w:ascii="Times New Roman" w:hAnsi="Times New Roman" w:cs="Times New Roman"/>
          <w:b/>
          <w:bCs/>
          <w:color w:val="0070C0"/>
          <w:sz w:val="26"/>
          <w:szCs w:val="26"/>
        </w:rPr>
        <w:t xml:space="preserve"> </w:t>
      </w:r>
    </w:p>
    <w:p w14:paraId="14F4420B" w14:textId="750FA228" w:rsidR="006B2ECC" w:rsidRPr="00DC5088" w:rsidRDefault="00DC5088" w:rsidP="00DC5088">
      <w:pPr>
        <w:tabs>
          <w:tab w:val="left" w:pos="1418"/>
          <w:tab w:val="left" w:pos="4057"/>
        </w:tabs>
        <w:spacing w:after="0"/>
        <w:rPr>
          <w:rFonts w:ascii="Times New Roman" w:hAnsi="Times New Roman" w:cs="Times New Roman"/>
          <w:sz w:val="26"/>
          <w:szCs w:val="26"/>
        </w:rPr>
      </w:pPr>
      <w:r>
        <w:rPr>
          <w:rFonts w:ascii="Times New Roman" w:hAnsi="Times New Roman" w:cs="Times New Roman"/>
          <w:sz w:val="26"/>
          <w:szCs w:val="26"/>
          <w:lang w:val="en-US"/>
        </w:rPr>
        <w:t>C</w:t>
      </w:r>
      <w:r w:rsidR="00754DB3" w:rsidRPr="00DC5088">
        <w:rPr>
          <w:rFonts w:ascii="Times New Roman" w:hAnsi="Times New Roman" w:cs="Times New Roman"/>
          <w:sz w:val="26"/>
          <w:szCs w:val="26"/>
        </w:rPr>
        <w:t>ổ TC mở chậm hơn tối thiểu (&lt;1cm/h)</w:t>
      </w:r>
    </w:p>
    <w:p w14:paraId="7996690C" w14:textId="0182548E" w:rsidR="00754DB3"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Các nguyên nhân phổ biến:</w:t>
      </w:r>
    </w:p>
    <w:p w14:paraId="7FF26DC0" w14:textId="160BB423" w:rsidR="00DC5088" w:rsidRDefault="00DC5088" w:rsidP="00DC5088">
      <w:pPr>
        <w:pStyle w:val="ListParagraph"/>
        <w:numPr>
          <w:ilvl w:val="0"/>
          <w:numId w:val="9"/>
        </w:numPr>
        <w:tabs>
          <w:tab w:val="left" w:pos="1418"/>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Cơn co TC không đủ</w:t>
      </w:r>
    </w:p>
    <w:p w14:paraId="5A0A7150" w14:textId="59FC568E" w:rsidR="00DC5088" w:rsidRDefault="00DC5088" w:rsidP="00DC5088">
      <w:pPr>
        <w:pStyle w:val="ListParagraph"/>
        <w:numPr>
          <w:ilvl w:val="0"/>
          <w:numId w:val="9"/>
        </w:numPr>
        <w:tabs>
          <w:tab w:val="left" w:pos="1418"/>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Do nguyên nhân đầu ối</w:t>
      </w:r>
    </w:p>
    <w:p w14:paraId="4091753B" w14:textId="216F7918" w:rsidR="00DC5088" w:rsidRPr="00DC5088" w:rsidRDefault="00DC5088" w:rsidP="00DC5088">
      <w:pPr>
        <w:pStyle w:val="ListParagraph"/>
        <w:numPr>
          <w:ilvl w:val="0"/>
          <w:numId w:val="9"/>
        </w:numPr>
        <w:tabs>
          <w:tab w:val="left" w:pos="1418"/>
          <w:tab w:val="left" w:pos="4057"/>
        </w:tabs>
        <w:spacing w:after="0"/>
        <w:rPr>
          <w:rFonts w:ascii="Times New Roman" w:hAnsi="Times New Roman" w:cs="Times New Roman"/>
          <w:sz w:val="26"/>
          <w:szCs w:val="26"/>
          <w:lang w:val="en-US"/>
        </w:rPr>
      </w:pPr>
      <w:r>
        <w:rPr>
          <w:rFonts w:ascii="Times New Roman" w:hAnsi="Times New Roman" w:cs="Times New Roman"/>
          <w:sz w:val="26"/>
          <w:szCs w:val="26"/>
          <w:lang w:val="en-US"/>
        </w:rPr>
        <w:t>Do cản trở cơ học</w:t>
      </w:r>
    </w:p>
    <w:p w14:paraId="1F836B06" w14:textId="77777777" w:rsidR="00DC5088" w:rsidRPr="001910CC" w:rsidRDefault="00DC5088" w:rsidP="00DA0922">
      <w:pPr>
        <w:tabs>
          <w:tab w:val="left" w:pos="1418"/>
          <w:tab w:val="left" w:pos="4057"/>
        </w:tabs>
        <w:spacing w:after="0"/>
        <w:rPr>
          <w:rFonts w:ascii="Times New Roman" w:hAnsi="Times New Roman" w:cs="Times New Roman"/>
          <w:sz w:val="26"/>
          <w:szCs w:val="26"/>
        </w:rPr>
      </w:pPr>
    </w:p>
    <w:p w14:paraId="1A48F563" w14:textId="77777777" w:rsidR="00247123" w:rsidRPr="00DC5088" w:rsidRDefault="00247123" w:rsidP="00DA0922">
      <w:pPr>
        <w:tabs>
          <w:tab w:val="left" w:pos="1418"/>
          <w:tab w:val="left" w:pos="4057"/>
        </w:tabs>
        <w:spacing w:after="0"/>
        <w:rPr>
          <w:rFonts w:ascii="Times New Roman" w:hAnsi="Times New Roman" w:cs="Times New Roman"/>
          <w:b/>
          <w:bCs/>
          <w:sz w:val="26"/>
          <w:szCs w:val="26"/>
        </w:rPr>
      </w:pPr>
      <w:r w:rsidRPr="00DC5088">
        <w:rPr>
          <w:rFonts w:ascii="Times New Roman" w:hAnsi="Times New Roman" w:cs="Times New Roman"/>
          <w:b/>
          <w:bCs/>
          <w:sz w:val="26"/>
          <w:szCs w:val="26"/>
        </w:rPr>
        <w:t>a. Do cơn co TC không đủ:</w:t>
      </w:r>
    </w:p>
    <w:p w14:paraId="7BFA8C89" w14:textId="7384320E" w:rsidR="00247123" w:rsidRPr="001910CC" w:rsidRDefault="00F12A35"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noProof/>
          <w:sz w:val="26"/>
          <w:szCs w:val="26"/>
        </w:rPr>
        <w:drawing>
          <wp:anchor distT="0" distB="0" distL="114300" distR="114300" simplePos="0" relativeHeight="251658241" behindDoc="0" locked="0" layoutInCell="1" allowOverlap="1" wp14:anchorId="0A1CBEC6" wp14:editId="7C160329">
            <wp:simplePos x="0" y="0"/>
            <wp:positionH relativeFrom="column">
              <wp:posOffset>0</wp:posOffset>
            </wp:positionH>
            <wp:positionV relativeFrom="paragraph">
              <wp:posOffset>54610</wp:posOffset>
            </wp:positionV>
            <wp:extent cx="3343275" cy="1990725"/>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22440" t="16240" r="51602" b="56151"/>
                    <a:stretch>
                      <a:fillRect/>
                    </a:stretch>
                  </pic:blipFill>
                  <pic:spPr bwMode="auto">
                    <a:xfrm>
                      <a:off x="0" y="0"/>
                      <a:ext cx="334327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47123" w:rsidRPr="001910CC">
        <w:rPr>
          <w:rFonts w:ascii="Times New Roman" w:hAnsi="Times New Roman" w:cs="Times New Roman"/>
          <w:sz w:val="26"/>
          <w:szCs w:val="26"/>
        </w:rPr>
        <w:t>Khi hiện diện cùng lúc:</w:t>
      </w:r>
    </w:p>
    <w:p w14:paraId="55EE5F1A"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Cổ TC và ngôi thai tiến triển chậm </w:t>
      </w:r>
    </w:p>
    <w:p w14:paraId="34C341B0"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Cơn co TC không đủ </w:t>
      </w:r>
    </w:p>
    <w:p w14:paraId="41BBBD3A"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Ối đã vỡ</w:t>
      </w:r>
    </w:p>
    <w:p w14:paraId="5A572E10"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Không có biến dạng của ngôi thai.</w:t>
      </w:r>
    </w:p>
    <w:p w14:paraId="5D8F0D67"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xử trí: tăng co bằng oxytocin nếu không có chống chỉ định.</w:t>
      </w:r>
    </w:p>
    <w:p w14:paraId="54021058"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Thất bại với oxytocin khi: kể từ lúc có cơn co phù hợp sau 6h không đạt đủ số</w:t>
      </w:r>
    </w:p>
    <w:p w14:paraId="6E39D755"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cơn co.</w:t>
      </w:r>
    </w:p>
    <w:p w14:paraId="3C06D024" w14:textId="77777777" w:rsidR="00247123" w:rsidRPr="00DC5088" w:rsidRDefault="00247123" w:rsidP="00DA0922">
      <w:pPr>
        <w:tabs>
          <w:tab w:val="left" w:pos="1418"/>
          <w:tab w:val="left" w:pos="4057"/>
        </w:tabs>
        <w:spacing w:after="0"/>
        <w:rPr>
          <w:rFonts w:ascii="Times New Roman" w:hAnsi="Times New Roman" w:cs="Times New Roman"/>
          <w:b/>
          <w:bCs/>
          <w:sz w:val="26"/>
          <w:szCs w:val="26"/>
        </w:rPr>
      </w:pPr>
      <w:r w:rsidRPr="00DC5088">
        <w:rPr>
          <w:rFonts w:ascii="Times New Roman" w:hAnsi="Times New Roman" w:cs="Times New Roman"/>
          <w:b/>
          <w:bCs/>
          <w:sz w:val="26"/>
          <w:szCs w:val="26"/>
        </w:rPr>
        <w:t>b. Do nguyên nhân đầu ối</w:t>
      </w:r>
    </w:p>
    <w:p w14:paraId="6C6BBD15" w14:textId="7C8193C5" w:rsidR="00247123" w:rsidRPr="001910CC" w:rsidRDefault="00F12A35"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noProof/>
          <w:sz w:val="26"/>
          <w:szCs w:val="26"/>
        </w:rPr>
        <w:drawing>
          <wp:anchor distT="0" distB="0" distL="114300" distR="114300" simplePos="0" relativeHeight="251658242" behindDoc="0" locked="0" layoutInCell="1" allowOverlap="1" wp14:anchorId="0BCF5D18" wp14:editId="58101850">
            <wp:simplePos x="0" y="0"/>
            <wp:positionH relativeFrom="column">
              <wp:posOffset>0</wp:posOffset>
            </wp:positionH>
            <wp:positionV relativeFrom="paragraph">
              <wp:posOffset>19685</wp:posOffset>
            </wp:positionV>
            <wp:extent cx="3239770" cy="1943100"/>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50633" t="40749" r="23878" b="32185"/>
                    <a:stretch>
                      <a:fillRect/>
                    </a:stretch>
                  </pic:blipFill>
                  <pic:spPr bwMode="auto">
                    <a:xfrm>
                      <a:off x="0" y="0"/>
                      <a:ext cx="323977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123" w:rsidRPr="001910CC">
        <w:rPr>
          <w:rFonts w:ascii="Times New Roman" w:hAnsi="Times New Roman" w:cs="Times New Roman"/>
          <w:sz w:val="26"/>
          <w:szCs w:val="26"/>
        </w:rPr>
        <w:t>Khi hiện diện cùng lúc:</w:t>
      </w:r>
    </w:p>
    <w:p w14:paraId="7C41BDD2"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Cổ TC và/hay ngôi thai tiến triển chậm</w:t>
      </w:r>
    </w:p>
    <w:p w14:paraId="011C1069"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Ối chưa vỡ</w:t>
      </w:r>
    </w:p>
    <w:p w14:paraId="2CAE4E02" w14:textId="77777777" w:rsidR="00247123" w:rsidRPr="001910CC" w:rsidRDefault="00247123"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Không có biến dạng của ngôi thai</w:t>
      </w:r>
    </w:p>
    <w:p w14:paraId="35F36F9B" w14:textId="77777777" w:rsidR="006B2ECC" w:rsidRPr="001910CC" w:rsidRDefault="006B2ECC" w:rsidP="00DA0922">
      <w:pPr>
        <w:tabs>
          <w:tab w:val="left" w:pos="1418"/>
          <w:tab w:val="left" w:pos="4057"/>
        </w:tabs>
        <w:spacing w:after="0"/>
        <w:rPr>
          <w:rFonts w:ascii="Times New Roman" w:hAnsi="Times New Roman" w:cs="Times New Roman"/>
          <w:sz w:val="26"/>
          <w:szCs w:val="26"/>
        </w:rPr>
      </w:pPr>
    </w:p>
    <w:p w14:paraId="570D5A39" w14:textId="77777777" w:rsidR="006B2ECC" w:rsidRPr="001910CC" w:rsidRDefault="006B2ECC" w:rsidP="00DA0922">
      <w:pPr>
        <w:tabs>
          <w:tab w:val="left" w:pos="1418"/>
          <w:tab w:val="left" w:pos="4057"/>
        </w:tabs>
        <w:spacing w:after="0"/>
        <w:rPr>
          <w:rFonts w:ascii="Times New Roman" w:hAnsi="Times New Roman" w:cs="Times New Roman"/>
          <w:sz w:val="26"/>
          <w:szCs w:val="26"/>
        </w:rPr>
      </w:pPr>
    </w:p>
    <w:p w14:paraId="364B14D3" w14:textId="77777777" w:rsidR="00A213EE" w:rsidRPr="001910CC" w:rsidRDefault="00831BBA" w:rsidP="00DA0922">
      <w:pPr>
        <w:tabs>
          <w:tab w:val="left" w:pos="1418"/>
          <w:tab w:val="left" w:pos="4057"/>
        </w:tabs>
        <w:spacing w:after="0"/>
        <w:rPr>
          <w:rFonts w:ascii="Times New Roman" w:hAnsi="Times New Roman" w:cs="Times New Roman"/>
          <w:sz w:val="26"/>
          <w:szCs w:val="26"/>
        </w:rPr>
      </w:pP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xem xét cơn co TC đã tốt chưa?</w:t>
      </w:r>
    </w:p>
    <w:p w14:paraId="796AAD81" w14:textId="77777777" w:rsidR="00831BBA" w:rsidRPr="001910CC" w:rsidRDefault="00831BBA"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Nếu cơn co TC tốt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đầu ối là vật cản tiến trình mở cổ TC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thực hiện phá ối.</w:t>
      </w:r>
    </w:p>
    <w:p w14:paraId="0C8F1950" w14:textId="77777777" w:rsidR="00831BBA" w:rsidRPr="001910CC" w:rsidRDefault="00831BBA"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Nếu cơn co TC chưa tốt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nguyên nhân có thể là do cơn co TC không đủ/ hay do đầu ối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cân nhắc khả năng phá ối, nếu sau phá ối cơn co vẫn không đủ, cổ TC vẫn mở chậm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xem xét tăng co.</w:t>
      </w:r>
    </w:p>
    <w:p w14:paraId="0E81851E" w14:textId="77777777" w:rsidR="00DC5088" w:rsidRDefault="00831BBA" w:rsidP="00DA0922">
      <w:p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sz w:val="26"/>
          <w:szCs w:val="26"/>
        </w:rPr>
        <w:t>c. Do chuyển dạ gặp phải trở ngại cơ học</w:t>
      </w:r>
      <w:r w:rsidR="00BF77E2" w:rsidRPr="001910CC">
        <w:rPr>
          <w:rFonts w:ascii="Times New Roman" w:hAnsi="Times New Roman" w:cs="Times New Roman"/>
          <w:sz w:val="26"/>
          <w:szCs w:val="26"/>
        </w:rPr>
        <w:t xml:space="preserve">. </w:t>
      </w:r>
    </w:p>
    <w:p w14:paraId="68CAD7D2" w14:textId="0FAD82D9" w:rsidR="00831BBA"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Nguyên nhân cơ học: khung chậu hẹp, u tiền đạo, thai to, ngôi bất thường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mổ lấy thai.</w:t>
      </w:r>
    </w:p>
    <w:p w14:paraId="4F3076F9" w14:textId="77777777" w:rsidR="003843F2" w:rsidRPr="001910CC" w:rsidRDefault="003843F2" w:rsidP="00DA0922">
      <w:pPr>
        <w:tabs>
          <w:tab w:val="left" w:pos="1418"/>
          <w:tab w:val="left" w:pos="4057"/>
        </w:tabs>
        <w:spacing w:after="0"/>
        <w:rPr>
          <w:rFonts w:ascii="Times New Roman" w:hAnsi="Times New Roman" w:cs="Times New Roman"/>
          <w:sz w:val="26"/>
          <w:szCs w:val="26"/>
        </w:rPr>
      </w:pPr>
    </w:p>
    <w:p w14:paraId="3DD67275" w14:textId="66F1D209" w:rsidR="00DC5088" w:rsidRPr="00DC5088" w:rsidRDefault="00BF77E2" w:rsidP="00DC5088">
      <w:pPr>
        <w:pStyle w:val="ListParagraph"/>
        <w:numPr>
          <w:ilvl w:val="0"/>
          <w:numId w:val="15"/>
        </w:numPr>
        <w:tabs>
          <w:tab w:val="left" w:pos="1418"/>
          <w:tab w:val="left" w:pos="4057"/>
        </w:tabs>
        <w:spacing w:after="0"/>
        <w:rPr>
          <w:rFonts w:ascii="Times New Roman" w:hAnsi="Times New Roman" w:cs="Times New Roman"/>
          <w:sz w:val="26"/>
          <w:szCs w:val="26"/>
        </w:rPr>
      </w:pPr>
      <w:r w:rsidRPr="00DC5088">
        <w:rPr>
          <w:rFonts w:ascii="Times New Roman" w:hAnsi="Times New Roman" w:cs="Times New Roman"/>
          <w:b/>
          <w:bCs/>
          <w:color w:val="0070C0"/>
          <w:sz w:val="26"/>
          <w:szCs w:val="26"/>
        </w:rPr>
        <w:t>Sản đồ chạm và cắt đường hành độn</w:t>
      </w:r>
      <w:r w:rsidRPr="00DC5088">
        <w:rPr>
          <w:rFonts w:ascii="Times New Roman" w:hAnsi="Times New Roman" w:cs="Times New Roman"/>
          <w:sz w:val="26"/>
          <w:szCs w:val="26"/>
        </w:rPr>
        <w:t>g</w:t>
      </w:r>
      <w:r w:rsidR="004B049C" w:rsidRPr="00DC5088">
        <w:rPr>
          <w:rFonts w:ascii="Times New Roman" w:hAnsi="Times New Roman" w:cs="Times New Roman"/>
          <w:sz w:val="26"/>
          <w:szCs w:val="26"/>
        </w:rPr>
        <w:t xml:space="preserve"> </w:t>
      </w:r>
    </w:p>
    <w:p w14:paraId="48C67140" w14:textId="19DC91EA" w:rsidR="00BF77E2" w:rsidRPr="00DC5088" w:rsidRDefault="004B049C" w:rsidP="00DC5088">
      <w:pPr>
        <w:tabs>
          <w:tab w:val="left" w:pos="1418"/>
          <w:tab w:val="left" w:pos="4057"/>
        </w:tabs>
        <w:spacing w:after="0"/>
        <w:rPr>
          <w:rFonts w:ascii="Times New Roman" w:hAnsi="Times New Roman" w:cs="Times New Roman"/>
          <w:sz w:val="26"/>
          <w:szCs w:val="26"/>
        </w:rPr>
      </w:pPr>
      <w:r w:rsidRPr="001910CC">
        <w:rPr>
          <w:rFonts w:ascii="Wingdings" w:eastAsia="Wingdings" w:hAnsi="Wingdings" w:cs="Wingdings"/>
        </w:rPr>
        <w:t>à</w:t>
      </w:r>
      <w:r w:rsidRPr="00DC5088">
        <w:rPr>
          <w:rFonts w:ascii="Times New Roman" w:hAnsi="Times New Roman" w:cs="Times New Roman"/>
          <w:sz w:val="26"/>
          <w:szCs w:val="26"/>
        </w:rPr>
        <w:t xml:space="preserve"> do trở ngại cơ học</w:t>
      </w:r>
    </w:p>
    <w:p w14:paraId="7FF3758B" w14:textId="77777777" w:rsidR="00427FDD" w:rsidRPr="001910CC" w:rsidRDefault="004B049C"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Đánh</w:t>
      </w:r>
      <w:r w:rsidR="00427FDD" w:rsidRPr="001910CC">
        <w:rPr>
          <w:rFonts w:ascii="Times New Roman" w:hAnsi="Times New Roman" w:cs="Times New Roman"/>
          <w:sz w:val="26"/>
          <w:szCs w:val="26"/>
        </w:rPr>
        <w:t xml:space="preserve"> giá lại tất cả các yếu tố của chuyển dạ, bao gồm khung chậu, ước lượng cân thai, kiểu thế, biến dạng đầu thai, cơn co tử cung, tình trạng cổ tử cung… để ra quyết định.</w:t>
      </w:r>
    </w:p>
    <w:p w14:paraId="39F158C5" w14:textId="77777777" w:rsidR="00BF77E2" w:rsidRPr="001910CC" w:rsidRDefault="00BF77E2"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Không được</w:t>
      </w:r>
      <w:r w:rsidR="00427FDD" w:rsidRPr="001910CC">
        <w:rPr>
          <w:rFonts w:ascii="Times New Roman" w:hAnsi="Times New Roman" w:cs="Times New Roman"/>
          <w:sz w:val="26"/>
          <w:szCs w:val="26"/>
        </w:rPr>
        <w:t xml:space="preserve"> phép trì hoãn việc đánh giá khi sản đồ đã chạm đường hành động.</w:t>
      </w:r>
    </w:p>
    <w:p w14:paraId="7AE76065" w14:textId="77777777" w:rsidR="00427FDD" w:rsidRPr="001910CC" w:rsidRDefault="00427FDD" w:rsidP="00DA0922">
      <w:pPr>
        <w:tabs>
          <w:tab w:val="left" w:pos="1418"/>
          <w:tab w:val="left" w:pos="4057"/>
        </w:tabs>
        <w:spacing w:after="0"/>
        <w:rPr>
          <w:rFonts w:ascii="Times New Roman" w:hAnsi="Times New Roman" w:cs="Times New Roman"/>
          <w:sz w:val="26"/>
          <w:szCs w:val="26"/>
        </w:rPr>
      </w:pPr>
    </w:p>
    <w:p w14:paraId="1969F2F0" w14:textId="77777777" w:rsidR="00B1700C" w:rsidRPr="003843F2" w:rsidRDefault="00E26235" w:rsidP="00DA0922">
      <w:pPr>
        <w:tabs>
          <w:tab w:val="left" w:pos="2116"/>
          <w:tab w:val="left" w:pos="4057"/>
        </w:tabs>
        <w:spacing w:after="0"/>
        <w:jc w:val="center"/>
        <w:rPr>
          <w:rFonts w:ascii="Times New Roman" w:hAnsi="Times New Roman" w:cs="Times New Roman"/>
          <w:b/>
          <w:bCs/>
          <w:color w:val="0070C0"/>
          <w:sz w:val="36"/>
          <w:szCs w:val="36"/>
        </w:rPr>
      </w:pPr>
      <w:r w:rsidRPr="001910CC">
        <w:rPr>
          <w:rFonts w:ascii="Times New Roman" w:hAnsi="Times New Roman" w:cs="Times New Roman"/>
          <w:sz w:val="26"/>
          <w:szCs w:val="26"/>
        </w:rPr>
        <w:br w:type="page"/>
      </w:r>
      <w:r w:rsidRPr="003843F2">
        <w:rPr>
          <w:rFonts w:ascii="Times New Roman" w:hAnsi="Times New Roman" w:cs="Times New Roman"/>
          <w:b/>
          <w:bCs/>
          <w:color w:val="0070C0"/>
          <w:sz w:val="36"/>
          <w:szCs w:val="36"/>
        </w:rPr>
        <w:t>SUY THAI TRONG CHUYỂN DẠ</w:t>
      </w:r>
    </w:p>
    <w:p w14:paraId="10999890" w14:textId="77777777" w:rsidR="00E26235" w:rsidRPr="00354A3C" w:rsidRDefault="00E26235" w:rsidP="00DA0922">
      <w:pPr>
        <w:tabs>
          <w:tab w:val="left" w:pos="2116"/>
          <w:tab w:val="left" w:pos="4057"/>
        </w:tabs>
        <w:spacing w:after="0"/>
        <w:rPr>
          <w:rFonts w:ascii="Times New Roman" w:hAnsi="Times New Roman" w:cs="Times New Roman"/>
          <w:b/>
          <w:bCs/>
          <w:color w:val="0070C0"/>
          <w:sz w:val="26"/>
          <w:szCs w:val="26"/>
        </w:rPr>
      </w:pPr>
      <w:r w:rsidRPr="00354A3C">
        <w:rPr>
          <w:rFonts w:ascii="Times New Roman" w:hAnsi="Times New Roman" w:cs="Times New Roman"/>
          <w:b/>
          <w:bCs/>
          <w:color w:val="0070C0"/>
          <w:sz w:val="26"/>
          <w:szCs w:val="26"/>
        </w:rPr>
        <w:t>I. Nhận biết:</w:t>
      </w:r>
    </w:p>
    <w:p w14:paraId="644F4AAA" w14:textId="77777777" w:rsidR="00AD28CE" w:rsidRPr="001910CC" w:rsidRDefault="00AD28C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Phân loại băng ghi EFM trong chuyển dạ theo ACOG 2009</w:t>
      </w:r>
    </w:p>
    <w:p w14:paraId="50F03D8A" w14:textId="77777777" w:rsidR="00AD28CE" w:rsidRPr="001910CC" w:rsidRDefault="00045C0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Loại I: nguy cơ thấp xuất hiện rối loạn thăng bằng kiềm toan trong chuyển dạ với điều kiện không xảy ra các sự kiện bất thường nghiêm trọng trong chuyển dạ.</w:t>
      </w:r>
    </w:p>
    <w:p w14:paraId="2B75B28C" w14:textId="77777777" w:rsidR="00045C0E" w:rsidRPr="001910CC" w:rsidRDefault="00045C0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Loại III: liên quan mạnh sự hiện diện của toan hóa máu thai tại thời điểm khảo sát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can thiệp thích hợp tức thì.</w:t>
      </w:r>
    </w:p>
    <w:p w14:paraId="5D4F6F69" w14:textId="77777777" w:rsidR="00045C0E" w:rsidRPr="001910CC" w:rsidRDefault="00045C0E"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Loại II: cần phân tích chi tiết, căn cứ các yếu tố thành phần của băng ghi và mối liên quan giữa chúng với nhau và giữa chúng với các thành tố của chuyển dạ.</w:t>
      </w:r>
    </w:p>
    <w:p w14:paraId="4B720515" w14:textId="77777777" w:rsidR="00045C0E" w:rsidRPr="001910CC" w:rsidRDefault="00966659"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Baseline</w:t>
      </w:r>
      <w:r w:rsidRPr="001910CC">
        <w:rPr>
          <w:rFonts w:ascii="Times New Roman" w:hAnsi="Times New Roman" w:cs="Times New Roman"/>
          <w:sz w:val="26"/>
          <w:szCs w:val="26"/>
        </w:rPr>
        <w:t xml:space="preserve">: Giá trị tự thân của việc đánh giá baseline không cao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phải đặt trong bối cảnh lâm sàng, cũng như có hay không kèm theo các biến động tức thời của nhịp tim thai gồm cả nhịp tăng, nhịp giảm, các điều chỉnh lên xuống của baseline ngay tiếp theo sau các biến động tức thời.</w:t>
      </w:r>
    </w:p>
    <w:p w14:paraId="7039CCB8" w14:textId="0522263E" w:rsidR="00966659" w:rsidRPr="001910CC" w:rsidRDefault="00966659"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Dao động nội tại</w:t>
      </w:r>
      <w:r w:rsidRPr="001910CC">
        <w:rPr>
          <w:rFonts w:ascii="Times New Roman" w:hAnsi="Times New Roman" w:cs="Times New Roman"/>
          <w:sz w:val="26"/>
          <w:szCs w:val="26"/>
        </w:rPr>
        <w:t xml:space="preserve">: </w:t>
      </w:r>
      <w:r w:rsidR="007C62A1" w:rsidRPr="001910CC">
        <w:rPr>
          <w:rFonts w:ascii="Times New Roman" w:hAnsi="Times New Roman" w:cs="Times New Roman"/>
          <w:sz w:val="26"/>
          <w:szCs w:val="26"/>
        </w:rPr>
        <w:t>không c</w:t>
      </w:r>
      <w:r w:rsidR="00C84EBC">
        <w:rPr>
          <w:rFonts w:ascii="Times New Roman" w:hAnsi="Times New Roman" w:cs="Times New Roman"/>
          <w:sz w:val="26"/>
          <w:szCs w:val="26"/>
          <w:lang w:val="en-US"/>
        </w:rPr>
        <w:t>ò</w:t>
      </w:r>
      <w:r w:rsidR="007C62A1" w:rsidRPr="001910CC">
        <w:rPr>
          <w:rFonts w:ascii="Times New Roman" w:hAnsi="Times New Roman" w:cs="Times New Roman"/>
          <w:sz w:val="26"/>
          <w:szCs w:val="26"/>
        </w:rPr>
        <w:t xml:space="preserve">n, với nhịp giảm muộn lặp lại </w:t>
      </w:r>
      <w:r w:rsidR="007C62A1" w:rsidRPr="001910CC">
        <w:rPr>
          <w:rFonts w:ascii="Wingdings" w:eastAsia="Wingdings" w:hAnsi="Wingdings" w:cs="Wingdings"/>
          <w:sz w:val="26"/>
          <w:szCs w:val="26"/>
        </w:rPr>
        <w:t>à</w:t>
      </w:r>
      <w:r w:rsidR="007C62A1" w:rsidRPr="001910CC">
        <w:rPr>
          <w:rFonts w:ascii="Times New Roman" w:hAnsi="Times New Roman" w:cs="Times New Roman"/>
          <w:sz w:val="26"/>
          <w:szCs w:val="26"/>
        </w:rPr>
        <w:t xml:space="preserve"> tình trạng thai nhi rất nặng.</w:t>
      </w:r>
    </w:p>
    <w:p w14:paraId="746FA3BB" w14:textId="77777777" w:rsidR="007C62A1" w:rsidRPr="001910CC" w:rsidRDefault="007C62A1"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Nhịp tăng</w:t>
      </w:r>
      <w:r w:rsidRPr="001910CC">
        <w:rPr>
          <w:rFonts w:ascii="Times New Roman" w:hAnsi="Times New Roman" w:cs="Times New Roman"/>
          <w:sz w:val="26"/>
          <w:szCs w:val="26"/>
        </w:rPr>
        <w:t xml:space="preserve">: thông thường, không phải luôn luôn, sự hiện diện nhịp tăng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tình trạng thai nhi khỏe mạnh.</w:t>
      </w:r>
    </w:p>
    <w:p w14:paraId="79E9248E" w14:textId="77777777" w:rsidR="007C62A1" w:rsidRPr="001910CC" w:rsidRDefault="007C62A1" w:rsidP="00DA0922">
      <w:pPr>
        <w:numPr>
          <w:ilvl w:val="0"/>
          <w:numId w:val="3"/>
        </w:numPr>
        <w:tabs>
          <w:tab w:val="left" w:pos="1418"/>
          <w:tab w:val="left" w:pos="4057"/>
        </w:tabs>
        <w:spacing w:after="0"/>
        <w:rPr>
          <w:rFonts w:ascii="Times New Roman" w:hAnsi="Times New Roman" w:cs="Times New Roman"/>
          <w:sz w:val="26"/>
          <w:szCs w:val="26"/>
        </w:rPr>
      </w:pPr>
      <w:r w:rsidRPr="00F0493A">
        <w:rPr>
          <w:rFonts w:ascii="Times New Roman" w:hAnsi="Times New Roman" w:cs="Times New Roman"/>
          <w:b/>
          <w:bCs/>
          <w:sz w:val="26"/>
          <w:szCs w:val="26"/>
        </w:rPr>
        <w:t>Nhịp giảm</w:t>
      </w:r>
      <w:r w:rsidRPr="001910CC">
        <w:rPr>
          <w:rFonts w:ascii="Times New Roman" w:hAnsi="Times New Roman" w:cs="Times New Roman"/>
          <w:sz w:val="26"/>
          <w:szCs w:val="26"/>
        </w:rPr>
        <w:t xml:space="preserve">: </w:t>
      </w:r>
    </w:p>
    <w:p w14:paraId="002C63E2" w14:textId="77777777" w:rsidR="007C62A1" w:rsidRPr="001910CC" w:rsidRDefault="007C62A1" w:rsidP="00DA092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xml:space="preserve">- Nhịp giảm bất định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tình trạng tăng áp hệ thống do chèn ép lưu thông ở ĐM rốn. </w:t>
      </w:r>
    </w:p>
    <w:p w14:paraId="4200982A" w14:textId="77777777" w:rsidR="007C62A1" w:rsidRPr="001910CC" w:rsidRDefault="007C62A1" w:rsidP="00DA0922">
      <w:pPr>
        <w:tabs>
          <w:tab w:val="left" w:pos="1418"/>
          <w:tab w:val="left" w:pos="4057"/>
        </w:tabs>
        <w:spacing w:after="0"/>
        <w:ind w:left="720"/>
        <w:rPr>
          <w:rFonts w:ascii="Times New Roman" w:hAnsi="Times New Roman" w:cs="Times New Roman"/>
          <w:sz w:val="26"/>
          <w:szCs w:val="26"/>
        </w:rPr>
      </w:pPr>
      <w:r w:rsidRPr="001910CC">
        <w:rPr>
          <w:rFonts w:ascii="Times New Roman" w:hAnsi="Times New Roman" w:cs="Times New Roman"/>
          <w:sz w:val="26"/>
          <w:szCs w:val="26"/>
        </w:rPr>
        <w:t xml:space="preserve">- Nhịp giảm muộn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tình trạng giảm PaO2 trong máu thai trong máu ngoại vi, cũng như tác động trực tiếp của giảm PaO2 tại cơ tim. Nhịp giảm muộn + bradycardia/variability thấp/mất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liên quan mạnh tình trạng toan hóa máu thai.</w:t>
      </w:r>
    </w:p>
    <w:p w14:paraId="2BDA4C8A" w14:textId="77777777" w:rsidR="007C62A1" w:rsidRPr="001910CC" w:rsidRDefault="007C62A1"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Người ta có xu hướng dùng CTG điện toán để tránh các vấn đề liên quan đến sai lệch </w:t>
      </w:r>
      <w:r w:rsidR="0038074E" w:rsidRPr="001910CC">
        <w:rPr>
          <w:rFonts w:ascii="Times New Roman" w:hAnsi="Times New Roman" w:cs="Times New Roman"/>
          <w:sz w:val="26"/>
          <w:szCs w:val="26"/>
        </w:rPr>
        <w:t>trong diễn giải EFM.</w:t>
      </w:r>
    </w:p>
    <w:p w14:paraId="70B724B8" w14:textId="20235DDF" w:rsidR="0038074E" w:rsidRDefault="0038074E"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Khảo sát khí máu thai và pH được chỉ định trong những trường hợp nghi ngờ đe dọa thai. Cần thực hiện các can thiệp cần thiết, theo cơ chế bệnh sinh trước khi quyết định thực hiện 1 test xâm lấn như giảm co, điều chỉnh tư thế mẹ, bù thiếu hụ</w:t>
      </w:r>
      <w:r w:rsidR="0027141B" w:rsidRPr="001910CC">
        <w:rPr>
          <w:rFonts w:ascii="Times New Roman" w:hAnsi="Times New Roman" w:cs="Times New Roman"/>
          <w:sz w:val="26"/>
          <w:szCs w:val="26"/>
        </w:rPr>
        <w:t>t thể tích</w:t>
      </w:r>
      <w:r w:rsidRPr="001910CC">
        <w:rPr>
          <w:rFonts w:ascii="Times New Roman" w:hAnsi="Times New Roman" w:cs="Times New Roman"/>
          <w:sz w:val="26"/>
          <w:szCs w:val="26"/>
        </w:rPr>
        <w:t>…</w:t>
      </w:r>
    </w:p>
    <w:p w14:paraId="07D500F8" w14:textId="77777777" w:rsidR="00354A3C" w:rsidRPr="001910CC" w:rsidRDefault="00354A3C" w:rsidP="00DA0922">
      <w:pPr>
        <w:tabs>
          <w:tab w:val="left" w:pos="1418"/>
          <w:tab w:val="left" w:pos="4057"/>
        </w:tabs>
        <w:spacing w:after="0"/>
        <w:rPr>
          <w:rFonts w:ascii="Times New Roman" w:hAnsi="Times New Roman" w:cs="Times New Roman"/>
          <w:sz w:val="26"/>
          <w:szCs w:val="26"/>
        </w:rPr>
      </w:pPr>
    </w:p>
    <w:p w14:paraId="3D0897D6" w14:textId="77777777" w:rsidR="006E2F56" w:rsidRPr="00354A3C" w:rsidRDefault="0038074E" w:rsidP="00DA0922">
      <w:pPr>
        <w:tabs>
          <w:tab w:val="left" w:pos="1418"/>
          <w:tab w:val="left" w:pos="4057"/>
        </w:tabs>
        <w:spacing w:after="0"/>
        <w:rPr>
          <w:rFonts w:ascii="Times New Roman" w:hAnsi="Times New Roman" w:cs="Times New Roman"/>
          <w:b/>
          <w:bCs/>
          <w:color w:val="0070C0"/>
          <w:sz w:val="26"/>
          <w:szCs w:val="26"/>
        </w:rPr>
      </w:pPr>
      <w:r w:rsidRPr="00354A3C">
        <w:rPr>
          <w:rFonts w:ascii="Times New Roman" w:hAnsi="Times New Roman" w:cs="Times New Roman"/>
          <w:b/>
          <w:bCs/>
          <w:color w:val="0070C0"/>
          <w:sz w:val="26"/>
          <w:szCs w:val="26"/>
        </w:rPr>
        <w:t>II. Biện pháp can thiệp sơ cấp khi có bất thườ</w:t>
      </w:r>
      <w:r w:rsidR="00DB5BA8" w:rsidRPr="00354A3C">
        <w:rPr>
          <w:rFonts w:ascii="Times New Roman" w:hAnsi="Times New Roman" w:cs="Times New Roman"/>
          <w:b/>
          <w:bCs/>
          <w:color w:val="0070C0"/>
          <w:sz w:val="26"/>
          <w:szCs w:val="26"/>
        </w:rPr>
        <w:t>ng trên EFM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2773"/>
        <w:gridCol w:w="4126"/>
      </w:tblGrid>
      <w:tr w:rsidR="00DB5BA8" w:rsidRPr="001910CC" w14:paraId="358FBB97" w14:textId="77777777" w:rsidTr="003465A5">
        <w:tc>
          <w:tcPr>
            <w:tcW w:w="2518" w:type="dxa"/>
            <w:shd w:val="clear" w:color="auto" w:fill="auto"/>
          </w:tcPr>
          <w:p w14:paraId="0DB5C34A" w14:textId="77777777" w:rsidR="006E2F56" w:rsidRPr="00102EB1" w:rsidRDefault="00DB5BA8" w:rsidP="00102EB1">
            <w:pPr>
              <w:tabs>
                <w:tab w:val="left" w:pos="2116"/>
                <w:tab w:val="left" w:pos="4057"/>
              </w:tabs>
              <w:spacing w:after="0"/>
              <w:jc w:val="center"/>
              <w:rPr>
                <w:rFonts w:ascii="Times New Roman" w:hAnsi="Times New Roman" w:cs="Times New Roman"/>
                <w:b/>
                <w:bCs/>
                <w:sz w:val="26"/>
                <w:szCs w:val="26"/>
              </w:rPr>
            </w:pPr>
            <w:r w:rsidRPr="00102EB1">
              <w:rPr>
                <w:rFonts w:ascii="Times New Roman" w:hAnsi="Times New Roman" w:cs="Times New Roman"/>
                <w:b/>
                <w:bCs/>
                <w:sz w:val="26"/>
                <w:szCs w:val="26"/>
              </w:rPr>
              <w:t>4 n</w:t>
            </w:r>
            <w:r w:rsidR="006E2F56" w:rsidRPr="00102EB1">
              <w:rPr>
                <w:rFonts w:ascii="Times New Roman" w:hAnsi="Times New Roman" w:cs="Times New Roman"/>
                <w:b/>
                <w:bCs/>
                <w:sz w:val="26"/>
                <w:szCs w:val="26"/>
              </w:rPr>
              <w:t>hóm nguyên nhân</w:t>
            </w:r>
          </w:p>
        </w:tc>
        <w:tc>
          <w:tcPr>
            <w:tcW w:w="2835" w:type="dxa"/>
            <w:shd w:val="clear" w:color="auto" w:fill="auto"/>
          </w:tcPr>
          <w:p w14:paraId="1111997F" w14:textId="779F3662" w:rsidR="006E2F56" w:rsidRPr="00102EB1" w:rsidRDefault="006E2F56" w:rsidP="00102EB1">
            <w:pPr>
              <w:tabs>
                <w:tab w:val="left" w:pos="2116"/>
                <w:tab w:val="left" w:pos="4057"/>
              </w:tabs>
              <w:spacing w:after="0"/>
              <w:jc w:val="center"/>
              <w:rPr>
                <w:rFonts w:ascii="Times New Roman" w:hAnsi="Times New Roman" w:cs="Times New Roman"/>
                <w:b/>
                <w:bCs/>
                <w:sz w:val="26"/>
                <w:szCs w:val="26"/>
              </w:rPr>
            </w:pPr>
            <w:r w:rsidRPr="00102EB1">
              <w:rPr>
                <w:rFonts w:ascii="Times New Roman" w:hAnsi="Times New Roman" w:cs="Times New Roman"/>
                <w:b/>
                <w:bCs/>
                <w:sz w:val="26"/>
                <w:szCs w:val="26"/>
              </w:rPr>
              <w:t>Ví dụ</w:t>
            </w:r>
          </w:p>
        </w:tc>
        <w:tc>
          <w:tcPr>
            <w:tcW w:w="4223" w:type="dxa"/>
            <w:shd w:val="clear" w:color="auto" w:fill="auto"/>
          </w:tcPr>
          <w:p w14:paraId="6B3A45AC" w14:textId="77777777" w:rsidR="006E2F56" w:rsidRPr="00102EB1" w:rsidRDefault="006E2F56" w:rsidP="00102EB1">
            <w:pPr>
              <w:tabs>
                <w:tab w:val="left" w:pos="2116"/>
                <w:tab w:val="left" w:pos="4057"/>
              </w:tabs>
              <w:spacing w:after="0"/>
              <w:jc w:val="center"/>
              <w:rPr>
                <w:rFonts w:ascii="Times New Roman" w:hAnsi="Times New Roman" w:cs="Times New Roman"/>
                <w:b/>
                <w:bCs/>
                <w:sz w:val="26"/>
                <w:szCs w:val="26"/>
              </w:rPr>
            </w:pPr>
            <w:r w:rsidRPr="00102EB1">
              <w:rPr>
                <w:rFonts w:ascii="Times New Roman" w:hAnsi="Times New Roman" w:cs="Times New Roman"/>
                <w:b/>
                <w:bCs/>
                <w:sz w:val="26"/>
                <w:szCs w:val="26"/>
              </w:rPr>
              <w:t>Xử lý</w:t>
            </w:r>
          </w:p>
        </w:tc>
      </w:tr>
      <w:tr w:rsidR="00DB5BA8" w:rsidRPr="001910CC" w14:paraId="51BFE107" w14:textId="77777777" w:rsidTr="003465A5">
        <w:tc>
          <w:tcPr>
            <w:tcW w:w="2518" w:type="dxa"/>
            <w:shd w:val="clear" w:color="auto" w:fill="auto"/>
          </w:tcPr>
          <w:p w14:paraId="661C5D1B"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Giảm nồng độ O2 trong máu mẹ</w:t>
            </w:r>
          </w:p>
        </w:tc>
        <w:tc>
          <w:tcPr>
            <w:tcW w:w="2835" w:type="dxa"/>
            <w:shd w:val="clear" w:color="auto" w:fill="auto"/>
          </w:tcPr>
          <w:p w14:paraId="692CB90F"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Các bệnh lý hô hấp mạn tính ở mẹ, bệnh tim bẩm sinh ở mẹ, các bệnh lý hemoglobin ở mẹ… </w:t>
            </w:r>
          </w:p>
        </w:tc>
        <w:tc>
          <w:tcPr>
            <w:tcW w:w="4223" w:type="dxa"/>
            <w:shd w:val="clear" w:color="auto" w:fill="auto"/>
          </w:tcPr>
          <w:p w14:paraId="73C475FF"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Thở Oxy </w:t>
            </w:r>
          </w:p>
          <w:p w14:paraId="52EFBA03"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Gây tê ngoài màng cứng giảm đau sản khoa.</w:t>
            </w:r>
          </w:p>
        </w:tc>
      </w:tr>
      <w:tr w:rsidR="00DB5BA8" w:rsidRPr="001910CC" w14:paraId="3C8E3C58" w14:textId="77777777" w:rsidTr="003465A5">
        <w:tc>
          <w:tcPr>
            <w:tcW w:w="2518" w:type="dxa"/>
            <w:shd w:val="clear" w:color="auto" w:fill="auto"/>
          </w:tcPr>
          <w:p w14:paraId="49289E83"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Suy giảm việc vận chuyển máu chứa O2 đến hồ máu</w:t>
            </w:r>
          </w:p>
        </w:tc>
        <w:tc>
          <w:tcPr>
            <w:tcW w:w="2835" w:type="dxa"/>
            <w:shd w:val="clear" w:color="auto" w:fill="auto"/>
          </w:tcPr>
          <w:p w14:paraId="3655E0AE"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 Bệnh lý mạch máu mạn tính của mẹ (THA, tiểu đường với biến chứng mạch máu, lupus đỏ…), chèn ép TM chủ dưới trong chuyển dạ </w:t>
            </w:r>
          </w:p>
        </w:tc>
        <w:tc>
          <w:tcPr>
            <w:tcW w:w="4223" w:type="dxa"/>
            <w:shd w:val="clear" w:color="auto" w:fill="auto"/>
          </w:tcPr>
          <w:p w14:paraId="17994BEE" w14:textId="77777777" w:rsidR="006E2F56" w:rsidRPr="001910CC" w:rsidRDefault="006E2F56"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Truyền dịch tinh thể đẳng trương</w:t>
            </w:r>
          </w:p>
          <w:p w14:paraId="6F029F55" w14:textId="77777777" w:rsidR="006E2F56" w:rsidRPr="001910CC" w:rsidRDefault="006E2F56"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Nằm nghiêng trái</w:t>
            </w:r>
          </w:p>
          <w:p w14:paraId="52A770B8" w14:textId="77777777" w:rsidR="006E2F56" w:rsidRPr="001910CC" w:rsidRDefault="006E2F56" w:rsidP="00DA0922">
            <w:pPr>
              <w:tabs>
                <w:tab w:val="left" w:pos="1418"/>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Điều chỉnh rối loạn cơn co TC</w:t>
            </w:r>
          </w:p>
          <w:p w14:paraId="7C9C31F6" w14:textId="77777777" w:rsidR="006E2F56" w:rsidRPr="001910CC" w:rsidRDefault="006E2F56" w:rsidP="00DA0922">
            <w:pPr>
              <w:numPr>
                <w:ilvl w:val="0"/>
                <w:numId w:val="5"/>
              </w:numPr>
              <w:tabs>
                <w:tab w:val="left" w:pos="884"/>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Ngưng tức khắc oxytocin nếu các rối loạn cơn co TC là dùng oxytocin ngoại sinh.</w:t>
            </w:r>
          </w:p>
          <w:p w14:paraId="0F359285" w14:textId="77777777" w:rsidR="006E2F56" w:rsidRPr="001910CC" w:rsidRDefault="006E2F56" w:rsidP="00DA0922">
            <w:pPr>
              <w:numPr>
                <w:ilvl w:val="0"/>
                <w:numId w:val="5"/>
              </w:numPr>
              <w:tabs>
                <w:tab w:val="left" w:pos="884"/>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Dùng thuốc giảm co nếu nguyên nhân là tăng hoạt năng TC: Beta-mimetic như Terbutalin.</w:t>
            </w:r>
          </w:p>
          <w:p w14:paraId="1542BE61" w14:textId="77777777" w:rsidR="006E2F56" w:rsidRPr="001910CC" w:rsidRDefault="006E2F56"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xml:space="preserve">Bất thường trên EFM có tachysystol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bắt buộc + ưu tiên: tìm, xác nhận hay loại trừ bất xứng đầu chậu và hội chứng vượt trở ngại. Nếu nguyên nhân rối loạn cơn co là do hội chứng vướt trở ngại do nguyên nhân cơ học </w:t>
            </w:r>
            <w:r w:rsidRPr="001910CC">
              <w:rPr>
                <w:rFonts w:ascii="Wingdings" w:eastAsia="Wingdings" w:hAnsi="Wingdings" w:cs="Wingdings"/>
                <w:sz w:val="26"/>
                <w:szCs w:val="26"/>
              </w:rPr>
              <w:t>à</w:t>
            </w:r>
            <w:r w:rsidRPr="001910CC">
              <w:rPr>
                <w:rFonts w:ascii="Times New Roman" w:hAnsi="Times New Roman" w:cs="Times New Roman"/>
                <w:sz w:val="26"/>
                <w:szCs w:val="26"/>
              </w:rPr>
              <w:t xml:space="preserve"> chấm dứt chuyển dạ đồng thời dùng ngay giảm co TC mạnh: Nitroglycerine ngậm dưới lưỡi.</w:t>
            </w:r>
          </w:p>
        </w:tc>
      </w:tr>
      <w:tr w:rsidR="006E2F56" w:rsidRPr="001910CC" w14:paraId="4B1B6F10" w14:textId="77777777" w:rsidTr="003465A5">
        <w:tc>
          <w:tcPr>
            <w:tcW w:w="2518" w:type="dxa"/>
            <w:shd w:val="clear" w:color="auto" w:fill="auto"/>
          </w:tcPr>
          <w:p w14:paraId="37ADE325" w14:textId="77777777" w:rsidR="006E2F56"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Suy giảm trao đổi máu tại hồ máu</w:t>
            </w:r>
          </w:p>
        </w:tc>
        <w:tc>
          <w:tcPr>
            <w:tcW w:w="2835" w:type="dxa"/>
            <w:shd w:val="clear" w:color="auto" w:fill="auto"/>
          </w:tcPr>
          <w:p w14:paraId="24EFE0DA" w14:textId="77777777" w:rsidR="006E2F56"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Thai quá ngày, IUGR, lắng đọng fibrin quanh lông nhau trong TSG…</w:t>
            </w:r>
          </w:p>
          <w:p w14:paraId="2191DFF1"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Nhau bong non</w:t>
            </w:r>
          </w:p>
        </w:tc>
        <w:tc>
          <w:tcPr>
            <w:tcW w:w="4223" w:type="dxa"/>
            <w:shd w:val="clear" w:color="auto" w:fill="auto"/>
          </w:tcPr>
          <w:p w14:paraId="7448E4BC"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=&gt; Trong chuyển dạ không có biện pháp cải thiện.</w:t>
            </w:r>
            <w:r w:rsidRPr="001910CC">
              <w:rPr>
                <w:rFonts w:ascii="Times New Roman" w:hAnsi="Times New Roman" w:cs="Times New Roman"/>
                <w:sz w:val="26"/>
                <w:szCs w:val="26"/>
              </w:rPr>
              <w:br/>
            </w:r>
          </w:p>
          <w:p w14:paraId="2B7BE560" w14:textId="77777777" w:rsidR="006E2F56"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br/>
              <w:t>=&gt; Chấm dứt chuyển dạ tức thì</w:t>
            </w:r>
          </w:p>
        </w:tc>
      </w:tr>
      <w:tr w:rsidR="00DB5BA8" w:rsidRPr="001910CC" w14:paraId="4ED37A2F" w14:textId="77777777" w:rsidTr="003465A5">
        <w:tc>
          <w:tcPr>
            <w:tcW w:w="2518" w:type="dxa"/>
            <w:shd w:val="clear" w:color="auto" w:fill="auto"/>
          </w:tcPr>
          <w:p w14:paraId="768094D2" w14:textId="77777777" w:rsidR="00DB5BA8" w:rsidRPr="001910CC" w:rsidRDefault="00DB5BA8" w:rsidP="00DA0922">
            <w:pPr>
              <w:tabs>
                <w:tab w:val="left" w:pos="2116"/>
                <w:tab w:val="left" w:pos="4057"/>
              </w:tabs>
              <w:spacing w:after="0"/>
              <w:rPr>
                <w:rFonts w:ascii="Times New Roman" w:hAnsi="Times New Roman" w:cs="Times New Roman"/>
                <w:b/>
                <w:sz w:val="26"/>
                <w:szCs w:val="26"/>
              </w:rPr>
            </w:pPr>
            <w:r w:rsidRPr="001910CC">
              <w:rPr>
                <w:rFonts w:ascii="Times New Roman" w:hAnsi="Times New Roman" w:cs="Times New Roman"/>
                <w:sz w:val="26"/>
                <w:szCs w:val="26"/>
              </w:rPr>
              <w:t>Bất thường hay gián đoạn tuần hoàn dây rốn</w:t>
            </w:r>
          </w:p>
        </w:tc>
        <w:tc>
          <w:tcPr>
            <w:tcW w:w="2835" w:type="dxa"/>
            <w:shd w:val="clear" w:color="auto" w:fill="auto"/>
          </w:tcPr>
          <w:p w14:paraId="3DDA3E97"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Chèn ép cuống rốn</w:t>
            </w:r>
            <w:r w:rsidRPr="001910CC">
              <w:rPr>
                <w:rFonts w:ascii="Times New Roman" w:hAnsi="Times New Roman" w:cs="Times New Roman"/>
                <w:sz w:val="26"/>
                <w:szCs w:val="26"/>
              </w:rPr>
              <w:br/>
            </w:r>
          </w:p>
          <w:p w14:paraId="789FFBE5"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Sa dây rốn.</w:t>
            </w:r>
          </w:p>
        </w:tc>
        <w:tc>
          <w:tcPr>
            <w:tcW w:w="4223" w:type="dxa"/>
            <w:shd w:val="clear" w:color="auto" w:fill="auto"/>
          </w:tcPr>
          <w:p w14:paraId="2C8F869D" w14:textId="77777777" w:rsidR="0027141B"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=&gt; Tùy nguyên nhân và mức độ</w:t>
            </w:r>
            <w:r w:rsidR="0027141B" w:rsidRPr="001910CC">
              <w:rPr>
                <w:rFonts w:ascii="Times New Roman" w:hAnsi="Times New Roman" w:cs="Times New Roman"/>
                <w:sz w:val="26"/>
                <w:szCs w:val="26"/>
              </w:rPr>
              <w:t xml:space="preserve"> </w:t>
            </w:r>
          </w:p>
          <w:p w14:paraId="192C09C8" w14:textId="77777777" w:rsidR="00DB5BA8" w:rsidRPr="001910CC" w:rsidRDefault="0027141B"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br/>
            </w:r>
            <w:r w:rsidR="00DB5BA8" w:rsidRPr="001910CC">
              <w:rPr>
                <w:rFonts w:ascii="Times New Roman" w:hAnsi="Times New Roman" w:cs="Times New Roman"/>
                <w:sz w:val="26"/>
                <w:szCs w:val="26"/>
              </w:rPr>
              <w:t xml:space="preserve">=&gt; Bất thường EFM </w:t>
            </w:r>
            <w:r w:rsidR="00DB5BA8" w:rsidRPr="001910CC">
              <w:rPr>
                <w:rFonts w:ascii="Wingdings" w:eastAsia="Wingdings" w:hAnsi="Wingdings" w:cs="Wingdings"/>
                <w:sz w:val="26"/>
                <w:szCs w:val="26"/>
              </w:rPr>
              <w:t>à</w:t>
            </w:r>
            <w:r w:rsidR="00DB5BA8" w:rsidRPr="001910CC">
              <w:rPr>
                <w:rFonts w:ascii="Times New Roman" w:hAnsi="Times New Roman" w:cs="Times New Roman"/>
                <w:sz w:val="26"/>
                <w:szCs w:val="26"/>
              </w:rPr>
              <w:t xml:space="preserve"> phải xác nhận hay loại trừ khả năng sa dây rốn. Nếu sa dây rốn </w:t>
            </w:r>
            <w:r w:rsidR="00DB5BA8" w:rsidRPr="001910CC">
              <w:rPr>
                <w:rFonts w:ascii="Wingdings" w:eastAsia="Wingdings" w:hAnsi="Wingdings" w:cs="Wingdings"/>
                <w:sz w:val="26"/>
                <w:szCs w:val="26"/>
              </w:rPr>
              <w:t>à</w:t>
            </w:r>
            <w:r w:rsidR="00DB5BA8" w:rsidRPr="001910CC">
              <w:rPr>
                <w:rFonts w:ascii="Times New Roman" w:hAnsi="Times New Roman" w:cs="Times New Roman"/>
                <w:sz w:val="26"/>
                <w:szCs w:val="26"/>
              </w:rPr>
              <w:t xml:space="preserve"> sinh mổ, cấp cứu thượng khẩn nhưng có trường hợp tùy tình trạng cổ tử cung cho phép sinh ngã âm đạo tức thì và an toàn không.</w:t>
            </w:r>
          </w:p>
          <w:p w14:paraId="498001D7" w14:textId="77777777" w:rsidR="00DB5BA8" w:rsidRPr="001910CC" w:rsidRDefault="00DB5BA8" w:rsidP="00DA0922">
            <w:pPr>
              <w:tabs>
                <w:tab w:val="left" w:pos="2116"/>
                <w:tab w:val="left" w:pos="4057"/>
              </w:tabs>
              <w:spacing w:after="0"/>
              <w:rPr>
                <w:rFonts w:ascii="Times New Roman" w:hAnsi="Times New Roman" w:cs="Times New Roman"/>
                <w:sz w:val="26"/>
                <w:szCs w:val="26"/>
              </w:rPr>
            </w:pPr>
            <w:r w:rsidRPr="001910CC">
              <w:rPr>
                <w:rFonts w:ascii="Times New Roman" w:hAnsi="Times New Roman" w:cs="Times New Roman"/>
                <w:sz w:val="26"/>
                <w:szCs w:val="26"/>
              </w:rPr>
              <w:t>- Thay đổi tư thế có thể làm 1 nhịp giảm bất định biến mất nếu như tư thế mới làm dây rốn không bị chèn ép nữa.</w:t>
            </w:r>
          </w:p>
        </w:tc>
      </w:tr>
    </w:tbl>
    <w:p w14:paraId="761371C4" w14:textId="77777777" w:rsidR="009011C3" w:rsidRPr="001910CC" w:rsidRDefault="009011C3" w:rsidP="00DA0922">
      <w:pPr>
        <w:tabs>
          <w:tab w:val="left" w:pos="2116"/>
          <w:tab w:val="left" w:pos="4057"/>
        </w:tabs>
        <w:spacing w:after="0"/>
        <w:rPr>
          <w:rFonts w:ascii="Times New Roman" w:hAnsi="Times New Roman" w:cs="Times New Roman"/>
          <w:sz w:val="26"/>
          <w:szCs w:val="26"/>
        </w:rPr>
      </w:pPr>
    </w:p>
    <w:sectPr w:rsidR="009011C3" w:rsidRPr="001910CC" w:rsidSect="00860734">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CCB4D" w14:textId="77777777" w:rsidR="00EB3D1B" w:rsidRDefault="00EB3D1B" w:rsidP="00A67D91">
      <w:pPr>
        <w:spacing w:after="0" w:line="240" w:lineRule="auto"/>
      </w:pPr>
      <w:r>
        <w:separator/>
      </w:r>
    </w:p>
  </w:endnote>
  <w:endnote w:type="continuationSeparator" w:id="0">
    <w:p w14:paraId="6934065D" w14:textId="77777777" w:rsidR="00EB3D1B" w:rsidRDefault="00EB3D1B" w:rsidP="00A67D91">
      <w:pPr>
        <w:spacing w:after="0" w:line="240" w:lineRule="auto"/>
      </w:pPr>
      <w:r>
        <w:continuationSeparator/>
      </w:r>
    </w:p>
  </w:endnote>
  <w:endnote w:type="continuationNotice" w:id="1">
    <w:p w14:paraId="3E406849" w14:textId="77777777" w:rsidR="00EB3D1B" w:rsidRDefault="00EB3D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D73DF" w14:textId="77777777" w:rsidR="00EB3D1B" w:rsidRDefault="00EB3D1B" w:rsidP="00A67D91">
      <w:pPr>
        <w:spacing w:after="0" w:line="240" w:lineRule="auto"/>
      </w:pPr>
      <w:r>
        <w:separator/>
      </w:r>
    </w:p>
  </w:footnote>
  <w:footnote w:type="continuationSeparator" w:id="0">
    <w:p w14:paraId="72651D8C" w14:textId="77777777" w:rsidR="00EB3D1B" w:rsidRDefault="00EB3D1B" w:rsidP="00A67D91">
      <w:pPr>
        <w:spacing w:after="0" w:line="240" w:lineRule="auto"/>
      </w:pPr>
      <w:r>
        <w:continuationSeparator/>
      </w:r>
    </w:p>
  </w:footnote>
  <w:footnote w:type="continuationNotice" w:id="1">
    <w:p w14:paraId="78B15887" w14:textId="77777777" w:rsidR="00EB3D1B" w:rsidRDefault="00EB3D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F3FE4" w14:textId="0511E2B3" w:rsidR="00A67D91" w:rsidRPr="00F12A35" w:rsidRDefault="00A67D91" w:rsidP="00A67D91">
    <w:pPr>
      <w:pStyle w:val="Header"/>
      <w:jc w:val="right"/>
      <w:rPr>
        <w:rFonts w:ascii="Times New Roman" w:hAnsi="Times New Roman" w:cs="Times New Roman"/>
        <w:i/>
        <w:sz w:val="28"/>
        <w:lang w:val="en-US"/>
      </w:rPr>
    </w:pPr>
    <w:r w:rsidRPr="00A67D91">
      <w:rPr>
        <w:rFonts w:ascii="Times New Roman" w:hAnsi="Times New Roman" w:cs="Times New Roman"/>
        <w:i/>
        <w:sz w:val="28"/>
      </w:rPr>
      <w:t>Võ Thị Thùy Linh – Y17E</w:t>
    </w:r>
    <w:r w:rsidR="00F12A35">
      <w:rPr>
        <w:rFonts w:ascii="Times New Roman" w:hAnsi="Times New Roman" w:cs="Times New Roman"/>
        <w:i/>
        <w:sz w:val="28"/>
        <w:lang w:val="en-US"/>
      </w:rPr>
      <w:t xml:space="preserve"> (Tín edit)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77FE"/>
    <w:multiLevelType w:val="hybridMultilevel"/>
    <w:tmpl w:val="71C28060"/>
    <w:lvl w:ilvl="0" w:tplc="5D944ECC">
      <w:start w:val="1"/>
      <w:numFmt w:val="decimal"/>
      <w:lvlText w:val="%1."/>
      <w:lvlJc w:val="left"/>
      <w:pPr>
        <w:ind w:left="720" w:hanging="360"/>
      </w:pPr>
      <w:rPr>
        <w:rFonts w:hint="default"/>
        <w:b/>
        <w:bCs/>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4AD7"/>
    <w:multiLevelType w:val="hybridMultilevel"/>
    <w:tmpl w:val="D156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F1DDC"/>
    <w:multiLevelType w:val="hybridMultilevel"/>
    <w:tmpl w:val="6F86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E64B2"/>
    <w:multiLevelType w:val="hybridMultilevel"/>
    <w:tmpl w:val="970AC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1308A"/>
    <w:multiLevelType w:val="hybridMultilevel"/>
    <w:tmpl w:val="AAA4C568"/>
    <w:lvl w:ilvl="0" w:tplc="87844A5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E2342"/>
    <w:multiLevelType w:val="hybridMultilevel"/>
    <w:tmpl w:val="C92414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02B4CC1"/>
    <w:multiLevelType w:val="hybridMultilevel"/>
    <w:tmpl w:val="7850F8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1154F90"/>
    <w:multiLevelType w:val="hybridMultilevel"/>
    <w:tmpl w:val="39861F02"/>
    <w:lvl w:ilvl="0" w:tplc="2012B03A">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C5362E"/>
    <w:multiLevelType w:val="hybridMultilevel"/>
    <w:tmpl w:val="7576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32CDE"/>
    <w:multiLevelType w:val="hybridMultilevel"/>
    <w:tmpl w:val="CDD8683E"/>
    <w:lvl w:ilvl="0" w:tplc="5702501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B33E69"/>
    <w:multiLevelType w:val="hybridMultilevel"/>
    <w:tmpl w:val="1540BE2A"/>
    <w:lvl w:ilvl="0" w:tplc="C7E66D4A">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3284A"/>
    <w:multiLevelType w:val="hybridMultilevel"/>
    <w:tmpl w:val="CDD4E5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F7CAA"/>
    <w:multiLevelType w:val="hybridMultilevel"/>
    <w:tmpl w:val="D890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1B5EDF"/>
    <w:multiLevelType w:val="hybridMultilevel"/>
    <w:tmpl w:val="B438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D3FEB"/>
    <w:multiLevelType w:val="hybridMultilevel"/>
    <w:tmpl w:val="AE881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4"/>
  </w:num>
  <w:num w:numId="3">
    <w:abstractNumId w:val="1"/>
  </w:num>
  <w:num w:numId="4">
    <w:abstractNumId w:val="8"/>
  </w:num>
  <w:num w:numId="5">
    <w:abstractNumId w:val="12"/>
  </w:num>
  <w:num w:numId="6">
    <w:abstractNumId w:val="2"/>
  </w:num>
  <w:num w:numId="7">
    <w:abstractNumId w:val="9"/>
  </w:num>
  <w:num w:numId="8">
    <w:abstractNumId w:val="4"/>
  </w:num>
  <w:num w:numId="9">
    <w:abstractNumId w:val="10"/>
  </w:num>
  <w:num w:numId="10">
    <w:abstractNumId w:val="7"/>
  </w:num>
  <w:num w:numId="11">
    <w:abstractNumId w:val="5"/>
  </w:num>
  <w:num w:numId="12">
    <w:abstractNumId w:val="11"/>
  </w:num>
  <w:num w:numId="13">
    <w:abstractNumId w:val="3"/>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A35"/>
    <w:rsid w:val="00041EAA"/>
    <w:rsid w:val="0004487A"/>
    <w:rsid w:val="00045C0E"/>
    <w:rsid w:val="000508E7"/>
    <w:rsid w:val="00070109"/>
    <w:rsid w:val="0009105D"/>
    <w:rsid w:val="000D43B6"/>
    <w:rsid w:val="000F6A38"/>
    <w:rsid w:val="00102EB1"/>
    <w:rsid w:val="00111930"/>
    <w:rsid w:val="00142B6B"/>
    <w:rsid w:val="001910CC"/>
    <w:rsid w:val="001C7FDD"/>
    <w:rsid w:val="0020672B"/>
    <w:rsid w:val="00231774"/>
    <w:rsid w:val="00247123"/>
    <w:rsid w:val="00253AD8"/>
    <w:rsid w:val="00265E48"/>
    <w:rsid w:val="0027141B"/>
    <w:rsid w:val="0028391A"/>
    <w:rsid w:val="002949CE"/>
    <w:rsid w:val="002C10DF"/>
    <w:rsid w:val="00310F80"/>
    <w:rsid w:val="003465A5"/>
    <w:rsid w:val="00354A3C"/>
    <w:rsid w:val="00356F27"/>
    <w:rsid w:val="00361B4E"/>
    <w:rsid w:val="0038074E"/>
    <w:rsid w:val="003843F2"/>
    <w:rsid w:val="003D4BFB"/>
    <w:rsid w:val="00427FDD"/>
    <w:rsid w:val="00483977"/>
    <w:rsid w:val="004A07F3"/>
    <w:rsid w:val="004B049C"/>
    <w:rsid w:val="004C6C03"/>
    <w:rsid w:val="004F0C36"/>
    <w:rsid w:val="00501B04"/>
    <w:rsid w:val="00512797"/>
    <w:rsid w:val="00522F5C"/>
    <w:rsid w:val="0053419B"/>
    <w:rsid w:val="005B09B4"/>
    <w:rsid w:val="005D457C"/>
    <w:rsid w:val="005F3708"/>
    <w:rsid w:val="006048CF"/>
    <w:rsid w:val="00605D61"/>
    <w:rsid w:val="00651A3B"/>
    <w:rsid w:val="006A777C"/>
    <w:rsid w:val="006B2ECC"/>
    <w:rsid w:val="006B7E6A"/>
    <w:rsid w:val="006E1864"/>
    <w:rsid w:val="006E2F56"/>
    <w:rsid w:val="00754DB3"/>
    <w:rsid w:val="007806FB"/>
    <w:rsid w:val="007A472C"/>
    <w:rsid w:val="007C62A1"/>
    <w:rsid w:val="007E53C3"/>
    <w:rsid w:val="00800213"/>
    <w:rsid w:val="00831BBA"/>
    <w:rsid w:val="00860734"/>
    <w:rsid w:val="008A323E"/>
    <w:rsid w:val="008C608D"/>
    <w:rsid w:val="009011C3"/>
    <w:rsid w:val="00956CF3"/>
    <w:rsid w:val="00964AD5"/>
    <w:rsid w:val="00966659"/>
    <w:rsid w:val="00986B92"/>
    <w:rsid w:val="009A45C8"/>
    <w:rsid w:val="009A5C49"/>
    <w:rsid w:val="009B0A36"/>
    <w:rsid w:val="00A04759"/>
    <w:rsid w:val="00A213EE"/>
    <w:rsid w:val="00A47177"/>
    <w:rsid w:val="00A67D91"/>
    <w:rsid w:val="00AD28CE"/>
    <w:rsid w:val="00AE5778"/>
    <w:rsid w:val="00AE6BBA"/>
    <w:rsid w:val="00AF7AB9"/>
    <w:rsid w:val="00B02CFA"/>
    <w:rsid w:val="00B05F46"/>
    <w:rsid w:val="00B15567"/>
    <w:rsid w:val="00B1700C"/>
    <w:rsid w:val="00B85805"/>
    <w:rsid w:val="00BD1571"/>
    <w:rsid w:val="00BF77E2"/>
    <w:rsid w:val="00C46056"/>
    <w:rsid w:val="00C67908"/>
    <w:rsid w:val="00C84EBC"/>
    <w:rsid w:val="00CA1F45"/>
    <w:rsid w:val="00CA260F"/>
    <w:rsid w:val="00CD0148"/>
    <w:rsid w:val="00D36996"/>
    <w:rsid w:val="00D80E19"/>
    <w:rsid w:val="00D815C8"/>
    <w:rsid w:val="00D83D5A"/>
    <w:rsid w:val="00DA0922"/>
    <w:rsid w:val="00DA201B"/>
    <w:rsid w:val="00DB5BA8"/>
    <w:rsid w:val="00DC5088"/>
    <w:rsid w:val="00DE36BF"/>
    <w:rsid w:val="00E26235"/>
    <w:rsid w:val="00E41A4C"/>
    <w:rsid w:val="00E43729"/>
    <w:rsid w:val="00EA152E"/>
    <w:rsid w:val="00EA477C"/>
    <w:rsid w:val="00EB3D1B"/>
    <w:rsid w:val="00F0493A"/>
    <w:rsid w:val="00F12A35"/>
    <w:rsid w:val="00F234D5"/>
    <w:rsid w:val="00F33BC9"/>
    <w:rsid w:val="00F50754"/>
    <w:rsid w:val="00F67045"/>
    <w:rsid w:val="00F836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F572"/>
  <w15:chartTrackingRefBased/>
  <w15:docId w15:val="{41785D50-65D8-452A-ADB8-EE8515E1A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color w:val="000000"/>
      <w:sz w:val="22"/>
      <w:szCs w:val="28"/>
      <w:lang w:val="vi-VN"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6B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7D91"/>
    <w:pPr>
      <w:tabs>
        <w:tab w:val="center" w:pos="4680"/>
        <w:tab w:val="right" w:pos="9360"/>
      </w:tabs>
    </w:pPr>
  </w:style>
  <w:style w:type="character" w:customStyle="1" w:styleId="HeaderChar">
    <w:name w:val="Header Char"/>
    <w:link w:val="Header"/>
    <w:uiPriority w:val="99"/>
    <w:rsid w:val="00A67D91"/>
    <w:rPr>
      <w:color w:val="000000"/>
      <w:sz w:val="22"/>
      <w:szCs w:val="28"/>
      <w:lang w:val="vi-VN" w:bidi="th-TH"/>
    </w:rPr>
  </w:style>
  <w:style w:type="paragraph" w:styleId="Footer">
    <w:name w:val="footer"/>
    <w:basedOn w:val="Normal"/>
    <w:link w:val="FooterChar"/>
    <w:uiPriority w:val="99"/>
    <w:unhideWhenUsed/>
    <w:rsid w:val="00A67D91"/>
    <w:pPr>
      <w:tabs>
        <w:tab w:val="center" w:pos="4680"/>
        <w:tab w:val="right" w:pos="9360"/>
      </w:tabs>
    </w:pPr>
  </w:style>
  <w:style w:type="character" w:customStyle="1" w:styleId="FooterChar">
    <w:name w:val="Footer Char"/>
    <w:link w:val="Footer"/>
    <w:uiPriority w:val="99"/>
    <w:rsid w:val="00A67D91"/>
    <w:rPr>
      <w:color w:val="000000"/>
      <w:sz w:val="22"/>
      <w:szCs w:val="28"/>
      <w:lang w:val="vi-VN" w:bidi="th-TH"/>
    </w:rPr>
  </w:style>
  <w:style w:type="paragraph" w:styleId="ListParagraph">
    <w:name w:val="List Paragraph"/>
    <w:basedOn w:val="Normal"/>
    <w:uiPriority w:val="34"/>
    <w:qFormat/>
    <w:rsid w:val="00B155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732453">
      <w:bodyDiv w:val="1"/>
      <w:marLeft w:val="0"/>
      <w:marRight w:val="0"/>
      <w:marTop w:val="0"/>
      <w:marBottom w:val="0"/>
      <w:divBdr>
        <w:top w:val="none" w:sz="0" w:space="0" w:color="auto"/>
        <w:left w:val="none" w:sz="0" w:space="0" w:color="auto"/>
        <w:bottom w:val="none" w:sz="0" w:space="0" w:color="auto"/>
        <w:right w:val="none" w:sz="0" w:space="0" w:color="auto"/>
      </w:divBdr>
    </w:div>
    <w:div w:id="751968176">
      <w:bodyDiv w:val="1"/>
      <w:marLeft w:val="0"/>
      <w:marRight w:val="0"/>
      <w:marTop w:val="0"/>
      <w:marBottom w:val="0"/>
      <w:divBdr>
        <w:top w:val="none" w:sz="0" w:space="0" w:color="auto"/>
        <w:left w:val="none" w:sz="0" w:space="0" w:color="auto"/>
        <w:bottom w:val="none" w:sz="0" w:space="0" w:color="auto"/>
        <w:right w:val="none" w:sz="0" w:space="0" w:color="auto"/>
      </w:divBdr>
    </w:div>
    <w:div w:id="1016730071">
      <w:bodyDiv w:val="1"/>
      <w:marLeft w:val="0"/>
      <w:marRight w:val="0"/>
      <w:marTop w:val="0"/>
      <w:marBottom w:val="0"/>
      <w:divBdr>
        <w:top w:val="none" w:sz="0" w:space="0" w:color="auto"/>
        <w:left w:val="none" w:sz="0" w:space="0" w:color="auto"/>
        <w:bottom w:val="none" w:sz="0" w:space="0" w:color="auto"/>
        <w:right w:val="none" w:sz="0" w:space="0" w:color="auto"/>
      </w:divBdr>
    </w:div>
    <w:div w:id="107073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20drive\OneDrive%20-%20UMP\Hoc%20tap\Bai%20soan\Nam%20VI\V&#432;&#7907;t%20S&#7843;n\So&#7841;n%20LS%20Ph&#7909;\S&#7843;n\QL%20chuyen%20da\CTG,%20s&#7843;n%20&#273;&#7891;,%20suy%20th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CTG,%20sản%20đồ,%20suy%20thai</Template>
  <TotalTime>47</TotalTime>
  <Pages>1</Pages>
  <Words>1513</Words>
  <Characters>8626</Characters>
  <Application>Microsoft Office Word</Application>
  <DocSecurity>4</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Nguyen</dc:creator>
  <cp:keywords/>
  <cp:lastModifiedBy>Nguyen Bui Trong Tin</cp:lastModifiedBy>
  <cp:revision>44</cp:revision>
  <dcterms:created xsi:type="dcterms:W3CDTF">2020-12-19T18:12:00Z</dcterms:created>
  <dcterms:modified xsi:type="dcterms:W3CDTF">2020-12-20T08:03:00Z</dcterms:modified>
</cp:coreProperties>
</file>